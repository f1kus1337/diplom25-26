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4171B1" w:rsidRDefault="00990EAC" w:rsidP="008C3D9C">
            <w:pPr>
              <w:ind w:firstLine="0"/>
              <w:rPr>
                <w:lang w:val="en-US"/>
              </w:rPr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5258B9AC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0385517F" w14:textId="1E7C1F60" w:rsidR="009A1871" w:rsidRPr="004171B1" w:rsidRDefault="009A1871" w:rsidP="004171B1">
      <w:pPr>
        <w:ind w:firstLine="0"/>
        <w:jc w:val="center"/>
        <w:rPr>
          <w:u w:val="single"/>
        </w:rPr>
      </w:pPr>
      <w:r w:rsidRPr="009A1871">
        <w:rPr>
          <w:u w:val="single"/>
        </w:rPr>
        <w:t xml:space="preserve">Визуальный </w:t>
      </w:r>
      <w:proofErr w:type="spellStart"/>
      <w:r w:rsidRPr="009A1871">
        <w:rPr>
          <w:u w:val="single"/>
        </w:rPr>
        <w:t>low-code</w:t>
      </w:r>
      <w:proofErr w:type="spellEnd"/>
      <w:r w:rsidRPr="009A1871">
        <w:rPr>
          <w:u w:val="single"/>
        </w:rPr>
        <w:t xml:space="preserve"> конструктор для HTML и CSS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35B65BD1" w:rsidR="00BF69CF" w:rsidRDefault="00BF69CF" w:rsidP="004171B1">
      <w:pPr>
        <w:ind w:firstLine="0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719778D9" w14:textId="253F5C49" w:rsidR="0083459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2974" w:history="1">
            <w:r w:rsidR="0083459C" w:rsidRPr="00DE2A3E">
              <w:rPr>
                <w:rStyle w:val="a6"/>
              </w:rPr>
              <w:t>Введение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_Toc213702974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2</w:t>
            </w:r>
            <w:r w:rsidR="0083459C">
              <w:rPr>
                <w:webHidden/>
              </w:rPr>
              <w:fldChar w:fldCharType="end"/>
            </w:r>
          </w:hyperlink>
        </w:p>
        <w:p w14:paraId="5B04140B" w14:textId="2BF4E6ED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5" w:history="1">
            <w:r w:rsidRPr="00DE2A3E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81C389" w14:textId="6315AA35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6" w:history="1">
            <w:r w:rsidRPr="00DE2A3E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bookmarkStart w:id="0" w:name="_GoBack"/>
        <w:p w14:paraId="7B373AEE" w14:textId="6BCD6D92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DE2A3E">
            <w:rPr>
              <w:rStyle w:val="a6"/>
            </w:rPr>
            <w:fldChar w:fldCharType="begin"/>
          </w:r>
          <w:r w:rsidRPr="00DE2A3E">
            <w:rPr>
              <w:rStyle w:val="a6"/>
            </w:rPr>
            <w:instrText xml:space="preserve"> </w:instrText>
          </w:r>
          <w:r>
            <w:instrText>HYPERLINK \l "_Toc213702977"</w:instrText>
          </w:r>
          <w:r w:rsidRPr="00DE2A3E">
            <w:rPr>
              <w:rStyle w:val="a6"/>
            </w:rPr>
            <w:instrText xml:space="preserve"> </w:instrText>
          </w:r>
          <w:r w:rsidRPr="00DE2A3E">
            <w:rPr>
              <w:rStyle w:val="a6"/>
            </w:rPr>
          </w:r>
          <w:r w:rsidRPr="00DE2A3E">
            <w:rPr>
              <w:rStyle w:val="a6"/>
            </w:rPr>
            <w:fldChar w:fldCharType="separate"/>
          </w:r>
          <w:r w:rsidRPr="00DE2A3E">
            <w:rPr>
              <w:rStyle w:val="a6"/>
            </w:rPr>
            <w:t>3</w:t>
          </w:r>
          <w:r>
            <w:rPr>
              <w:rFonts w:asciiTheme="minorHAnsi" w:eastAsiaTheme="minorEastAsia" w:hAnsiTheme="minorHAnsi" w:cstheme="minorBidi"/>
              <w:sz w:val="22"/>
              <w:szCs w:val="22"/>
            </w:rPr>
            <w:tab/>
          </w:r>
          <w:r w:rsidRPr="00DE2A3E">
            <w:rPr>
              <w:rStyle w:val="a6"/>
            </w:rPr>
            <w:t>Основные сведения о разработке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_Toc213702977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5</w:t>
          </w:r>
          <w:r>
            <w:rPr>
              <w:webHidden/>
            </w:rPr>
            <w:fldChar w:fldCharType="end"/>
          </w:r>
          <w:r w:rsidRPr="00DE2A3E">
            <w:rPr>
              <w:rStyle w:val="a6"/>
            </w:rPr>
            <w:fldChar w:fldCharType="end"/>
          </w:r>
        </w:p>
        <w:bookmarkEnd w:id="0"/>
        <w:p w14:paraId="10DCA656" w14:textId="5948AE5C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DE2A3E">
            <w:rPr>
              <w:rStyle w:val="a6"/>
            </w:rPr>
            <w:fldChar w:fldCharType="begin"/>
          </w:r>
          <w:r w:rsidRPr="00DE2A3E">
            <w:rPr>
              <w:rStyle w:val="a6"/>
            </w:rPr>
            <w:instrText xml:space="preserve"> </w:instrText>
          </w:r>
          <w:r>
            <w:instrText>HYPERLINK \l "_Toc213702978"</w:instrText>
          </w:r>
          <w:r w:rsidRPr="00DE2A3E">
            <w:rPr>
              <w:rStyle w:val="a6"/>
            </w:rPr>
            <w:instrText xml:space="preserve"> </w:instrText>
          </w:r>
          <w:r w:rsidRPr="00DE2A3E">
            <w:rPr>
              <w:rStyle w:val="a6"/>
            </w:rPr>
          </w:r>
          <w:r w:rsidRPr="00DE2A3E">
            <w:rPr>
              <w:rStyle w:val="a6"/>
            </w:rPr>
            <w:fldChar w:fldCharType="separate"/>
          </w:r>
          <w:r w:rsidRPr="00DE2A3E">
            <w:rPr>
              <w:rStyle w:val="a6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t>3.1</w:t>
          </w:r>
          <w:r>
            <w:rPr>
              <w:rFonts w:asciiTheme="minorHAnsi" w:eastAsiaTheme="minorEastAsia" w:hAnsiTheme="minorHAnsi" w:cstheme="minorBidi"/>
              <w:sz w:val="22"/>
              <w:szCs w:val="22"/>
            </w:rPr>
            <w:tab/>
          </w:r>
          <w:r w:rsidRPr="00DE2A3E">
            <w:rPr>
              <w:rStyle w:val="a6"/>
            </w:rPr>
            <w:t>Наименование разработки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_Toc213702978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>
            <w:rPr>
              <w:webHidden/>
            </w:rPr>
            <w:t>5</w:t>
          </w:r>
          <w:r>
            <w:rPr>
              <w:webHidden/>
            </w:rPr>
            <w:fldChar w:fldCharType="end"/>
          </w:r>
          <w:r w:rsidRPr="00DE2A3E">
            <w:rPr>
              <w:rStyle w:val="a6"/>
            </w:rPr>
            <w:fldChar w:fldCharType="end"/>
          </w:r>
        </w:p>
        <w:p w14:paraId="7BE5FE0A" w14:textId="6EA8808A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9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14FCCCE" w14:textId="603C621D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0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70C863" w14:textId="7A1FD287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1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C457BA" w14:textId="0DE11157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2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9666BA3" w14:textId="5732E1B8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3" w:history="1">
            <w:r w:rsidRPr="00DE2A3E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3C29BA" w14:textId="146C5697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4" w:history="1">
            <w:r w:rsidRPr="00DE2A3E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19926D" w14:textId="0E8C5256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5" w:history="1">
            <w:r w:rsidRPr="00DE2A3E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DDCE72F" w14:textId="4D338722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0" w:history="1">
            <w:r w:rsidRPr="00DE2A3E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E9DB7EF" w14:textId="141895D9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1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3A63F11" w14:textId="69F004EF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2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CE30BE" w14:textId="19635958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3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309A08" w14:textId="5B540240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4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91D070" w14:textId="04E0EA60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5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BF646FB" w14:textId="7469E90F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6" w:history="1">
            <w:r w:rsidRPr="00DE2A3E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20E01CB" w14:textId="53BBD9B7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7" w:history="1">
            <w:r w:rsidRPr="00DE2A3E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E67B744" w14:textId="623039EB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8" w:history="1">
            <w:r w:rsidRPr="00DE2A3E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BEE8277" w14:textId="6003B696" w:rsidR="0083459C" w:rsidRDefault="0083459C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9" w:history="1">
            <w:r w:rsidRPr="00DE2A3E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_Toc213702999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8101C79" w14:textId="409FCEAE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0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D211091" w14:textId="630255E3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1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88576E0" w14:textId="2C65F970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2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32E2DF1" w14:textId="6A2314FC" w:rsidR="0083459C" w:rsidRDefault="0083459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3" w:history="1">
            <w:r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DA543BA" w14:textId="0B667B2C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4" w:history="1">
            <w:r w:rsidRPr="00DE2A3E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82413DC" w14:textId="714AA5AF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5" w:history="1">
            <w:r w:rsidRPr="00DE2A3E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B1A97DD" w14:textId="0697AC1B" w:rsidR="0083459C" w:rsidRDefault="0083459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6" w:history="1">
            <w:r w:rsidRPr="00DE2A3E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E2A3E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_Toc213703006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CF0F4E1" w14:textId="6F7188BC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1" w:name="_Toc213702974"/>
      <w:r>
        <w:lastRenderedPageBreak/>
        <w:t>Вв</w:t>
      </w:r>
      <w:r w:rsidR="005A4E60" w:rsidRPr="00F62DCD">
        <w:t>едение</w:t>
      </w:r>
      <w:bookmarkEnd w:id="1"/>
    </w:p>
    <w:p w14:paraId="6403CC5E" w14:textId="69299939" w:rsidR="004171B1" w:rsidRPr="004171B1" w:rsidRDefault="004171B1" w:rsidP="004171B1">
      <w:r w:rsidRPr="004171B1">
        <w:t xml:space="preserve">Настоящий документ представляет собой техническое задание на разработку системы автоматической </w:t>
      </w:r>
      <w:proofErr w:type="spellStart"/>
      <w:r w:rsidRPr="004171B1">
        <w:t>кодогенерации</w:t>
      </w:r>
      <w:proofErr w:type="spellEnd"/>
      <w:r w:rsidRPr="004171B1">
        <w:t xml:space="preserve"> HTML и CSS на основе предоставленного визуального дизайна. Система предназначена для автоматизации рутинного процесса верстки, что позволит ускорить работу веб-разработчиков и дизайнеров, а также снизить количество ошибок, связанных с ручным написанием кода.</w:t>
      </w:r>
    </w:p>
    <w:p w14:paraId="652EDC1A" w14:textId="77777777" w:rsidR="004171B1" w:rsidRDefault="004171B1" w:rsidP="004171B1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51BEBE64" w14:textId="77777777" w:rsidR="004171B1" w:rsidRDefault="004171B1" w:rsidP="004171B1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6219BBFD" w14:textId="77777777" w:rsidR="004171B1" w:rsidRPr="00EE7972" w:rsidRDefault="004171B1" w:rsidP="006E2AEB"/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2" w:name="_Toc74526610"/>
      <w:bookmarkStart w:id="3" w:name="_Toc128474254"/>
      <w:bookmarkStart w:id="4" w:name="_Toc213702975"/>
      <w:r w:rsidRPr="00EB6A0B">
        <w:lastRenderedPageBreak/>
        <w:t>Термины и определения</w:t>
      </w:r>
      <w:bookmarkEnd w:id="4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764EFB60" w14:textId="3E847D40" w:rsidR="00D04C5F" w:rsidRPr="004171B1" w:rsidRDefault="004171B1" w:rsidP="00816EF1">
      <w:pPr>
        <w:rPr>
          <w:highlight w:val="yellow"/>
        </w:rPr>
      </w:pPr>
      <w:r w:rsidRPr="004171B1">
        <w:rPr>
          <w:highlight w:val="yellow"/>
        </w:rPr>
        <w:t>А</w:t>
      </w:r>
    </w:p>
    <w:p w14:paraId="7BC5C64E" w14:textId="7A213087" w:rsidR="004171B1" w:rsidRPr="004171B1" w:rsidRDefault="004171B1" w:rsidP="00816EF1">
      <w:pPr>
        <w:rPr>
          <w:highlight w:val="yellow"/>
        </w:rPr>
      </w:pPr>
      <w:r w:rsidRPr="004171B1">
        <w:rPr>
          <w:highlight w:val="yellow"/>
        </w:rPr>
        <w:t>А</w:t>
      </w:r>
    </w:p>
    <w:p w14:paraId="664F93DE" w14:textId="295C851D" w:rsidR="004171B1" w:rsidRDefault="004171B1" w:rsidP="00816EF1">
      <w:r w:rsidRPr="004171B1">
        <w:rPr>
          <w:highlight w:val="yellow"/>
        </w:rPr>
        <w:t>А</w:t>
      </w:r>
    </w:p>
    <w:p w14:paraId="5D6B670D" w14:textId="77777777" w:rsidR="004171B1" w:rsidRPr="00816EF1" w:rsidRDefault="004171B1" w:rsidP="00816EF1"/>
    <w:p w14:paraId="63A1A4BE" w14:textId="5A4A5D2A" w:rsidR="00A82498" w:rsidRDefault="00A82498" w:rsidP="00A82498">
      <w:pPr>
        <w:pStyle w:val="1"/>
      </w:pPr>
      <w:bookmarkStart w:id="5" w:name="_Toc213702976"/>
      <w:r>
        <w:lastRenderedPageBreak/>
        <w:t>Перечень сокращений</w:t>
      </w:r>
      <w:bookmarkEnd w:id="5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28CC052B" w14:textId="21F33632" w:rsidR="0002720A" w:rsidRDefault="0002720A" w:rsidP="0002720A">
      <w:r>
        <w:t>ОЗУ – оперативное запоминающее устройство.</w:t>
      </w:r>
    </w:p>
    <w:p w14:paraId="44CBA575" w14:textId="77777777" w:rsidR="0002720A" w:rsidRDefault="0002720A" w:rsidP="0002720A">
      <w:r>
        <w:t>ГБ – гигабайт.</w:t>
      </w:r>
    </w:p>
    <w:p w14:paraId="53974BD9" w14:textId="77777777" w:rsidR="0002720A" w:rsidRDefault="0002720A" w:rsidP="0002720A">
      <w:r>
        <w:t>ГГц – гигагерц.</w:t>
      </w:r>
    </w:p>
    <w:p w14:paraId="76126484" w14:textId="22A50FE0" w:rsidR="0002720A" w:rsidRDefault="0002720A" w:rsidP="004171B1">
      <w:r>
        <w:t>ГОСТ – государственный стандарт.</w:t>
      </w:r>
    </w:p>
    <w:p w14:paraId="38F7481E" w14:textId="77777777" w:rsidR="0002720A" w:rsidRDefault="0002720A" w:rsidP="0002720A">
      <w:r>
        <w:t>ТЗ – техническое задание.</w:t>
      </w:r>
    </w:p>
    <w:p w14:paraId="0B6A83FB" w14:textId="77777777" w:rsidR="0002720A" w:rsidRDefault="0002720A" w:rsidP="0002720A"/>
    <w:p w14:paraId="627A190B" w14:textId="77777777" w:rsidR="0002720A" w:rsidRDefault="0002720A" w:rsidP="0002720A"/>
    <w:p w14:paraId="7442225D" w14:textId="77777777" w:rsidR="0002720A" w:rsidRPr="0002720A" w:rsidRDefault="0002720A" w:rsidP="0002720A"/>
    <w:p w14:paraId="38600864" w14:textId="7D888C5C" w:rsidR="00592879" w:rsidRDefault="00592879" w:rsidP="00592879">
      <w:pPr>
        <w:pStyle w:val="1"/>
      </w:pPr>
      <w:bookmarkStart w:id="6" w:name="_Toc213702977"/>
      <w:r>
        <w:lastRenderedPageBreak/>
        <w:t>Основные сведения о разработке</w:t>
      </w:r>
      <w:bookmarkEnd w:id="6"/>
    </w:p>
    <w:p w14:paraId="41078D8B" w14:textId="665A6E91" w:rsidR="00F91124" w:rsidRDefault="00A52CF3" w:rsidP="00A52CF3">
      <w:pPr>
        <w:pStyle w:val="2"/>
      </w:pPr>
      <w:bookmarkStart w:id="7" w:name="_Toc213702978"/>
      <w:r>
        <w:t>Наименование разработки</w:t>
      </w:r>
      <w:bookmarkEnd w:id="7"/>
    </w:p>
    <w:p w14:paraId="4B08A2C5" w14:textId="68A57191" w:rsidR="00AA648E" w:rsidRPr="009A1871" w:rsidRDefault="00AA648E" w:rsidP="009A1871">
      <w:pPr>
        <w:ind w:firstLine="709"/>
        <w:rPr>
          <w:rFonts w:cs="Times New Roman"/>
          <w:sz w:val="28"/>
          <w:szCs w:val="28"/>
        </w:rPr>
      </w:pPr>
      <w:r>
        <w:t>Наименование данной разработки –</w:t>
      </w:r>
      <w:r w:rsidR="00F96726">
        <w:t xml:space="preserve"> </w:t>
      </w:r>
      <w:r w:rsidR="009A1871" w:rsidRPr="009A1871">
        <w:t xml:space="preserve">Визуальный </w:t>
      </w:r>
      <w:proofErr w:type="spellStart"/>
      <w:r w:rsidR="009A1871" w:rsidRPr="009A1871">
        <w:t>low-code</w:t>
      </w:r>
      <w:proofErr w:type="spellEnd"/>
      <w:r w:rsidR="009A1871" w:rsidRPr="009A1871">
        <w:t xml:space="preserve"> конструктор для HTML и CSS</w:t>
      </w:r>
      <w:r w:rsidR="004171B1">
        <w:t>.</w:t>
      </w:r>
    </w:p>
    <w:p w14:paraId="4D0F4268" w14:textId="1ED491D0" w:rsidR="00A52CF3" w:rsidRDefault="00A52CF3" w:rsidP="00A52CF3">
      <w:pPr>
        <w:pStyle w:val="2"/>
      </w:pPr>
      <w:bookmarkStart w:id="8" w:name="_Toc213702979"/>
      <w:r>
        <w:t>Цель и задачи</w:t>
      </w:r>
      <w:bookmarkEnd w:id="8"/>
    </w:p>
    <w:p w14:paraId="49FABA11" w14:textId="77777777" w:rsidR="004171B1" w:rsidRPr="004171B1" w:rsidRDefault="004171B1" w:rsidP="004171B1">
      <w:r w:rsidRPr="004171B1">
        <w:t xml:space="preserve">Целью разработки является создание программного средства для автоматической </w:t>
      </w:r>
      <w:proofErr w:type="spellStart"/>
      <w:r w:rsidRPr="004171B1">
        <w:t>кодогенерации</w:t>
      </w:r>
      <w:proofErr w:type="spellEnd"/>
      <w:r w:rsidRPr="004171B1">
        <w:t xml:space="preserve"> HTML и CSS, позволяющего сократить трудоёмкость и повысить точность при переводе визуального дизайна в веб-интерфейсы.</w:t>
      </w:r>
    </w:p>
    <w:p w14:paraId="32C0F385" w14:textId="77777777" w:rsidR="004171B1" w:rsidRPr="004171B1" w:rsidRDefault="004171B1" w:rsidP="003546D8">
      <w:r w:rsidRPr="004171B1">
        <w:t>Результатом внедрения системы станет снижение временных затрат веб-разработчиков на ручную верстку макетов и повышение соответствия готовой страницы исходному дизайну. Для достижения цели необходимо:</w:t>
      </w:r>
    </w:p>
    <w:p w14:paraId="2ECD2192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интуитивно понятный графический интерфейс пользователя, состоящий из панели инструментов (с кнопками, блоками, окружностями и другими базовыми элементами), рабочей области (холста) и панели свойств;</w:t>
      </w:r>
    </w:p>
    <w:p w14:paraId="0E8DA753" w14:textId="43AD85B2" w:rsidR="003546D8" w:rsidRPr="003546D8" w:rsidRDefault="003546D8" w:rsidP="003546D8">
      <w:pPr>
        <w:pStyle w:val="a0"/>
        <w:ind w:left="0" w:firstLine="851"/>
      </w:pPr>
      <w:r w:rsidRPr="003546D8">
        <w:t>обеспечить возможность добавления элементов на холст путем перетаскивания и их интерактивного редактирования;</w:t>
      </w:r>
    </w:p>
    <w:p w14:paraId="6B58C0FD" w14:textId="77777777" w:rsidR="003546D8" w:rsidRPr="003546D8" w:rsidRDefault="003546D8" w:rsidP="003546D8">
      <w:pPr>
        <w:pStyle w:val="a0"/>
        <w:ind w:left="0" w:firstLine="851"/>
      </w:pPr>
      <w:r w:rsidRPr="003546D8">
        <w:t>реализовать панель свойств для точной настройки визуальных параметров выбранного элемента (размеры, отступы, цвета, тени, шрифты, выравнивание);</w:t>
      </w:r>
    </w:p>
    <w:p w14:paraId="182B5E30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модуль генерации чистого, семантического HTML-кода и соответствующего CSS-кода, отражающего структуру и стили, созданные пользователем на холсте;</w:t>
      </w:r>
    </w:p>
    <w:p w14:paraId="52C907D7" w14:textId="6EDA604D" w:rsidR="003546D8" w:rsidRPr="003546D8" w:rsidRDefault="003546D8" w:rsidP="003546D8">
      <w:pPr>
        <w:pStyle w:val="a0"/>
        <w:ind w:left="0" w:firstLine="851"/>
      </w:pPr>
      <w:r w:rsidRPr="003546D8">
        <w:t>предусмотреть функцию мгновенного копирования кода для дальнейшего использования.</w:t>
      </w:r>
    </w:p>
    <w:p w14:paraId="79CD79A5" w14:textId="6CC37AF9" w:rsidR="00074182" w:rsidRPr="00074182" w:rsidRDefault="00074182" w:rsidP="003546D8">
      <w:pPr>
        <w:pStyle w:val="a0"/>
        <w:ind w:left="0" w:firstLine="851"/>
      </w:pPr>
      <w:r w:rsidRPr="00074182">
        <w:t>предусмотреть экспорт результатов анализа в распространённых форматах для дальнейшего использования.</w:t>
      </w:r>
    </w:p>
    <w:p w14:paraId="52EDEC11" w14:textId="23BBA7A6" w:rsidR="00A52CF3" w:rsidRDefault="00847368" w:rsidP="00847368">
      <w:pPr>
        <w:pStyle w:val="2"/>
      </w:pPr>
      <w:bookmarkStart w:id="9" w:name="_Toc213702980"/>
      <w:r>
        <w:t>Сведения об участниках разработки</w:t>
      </w:r>
      <w:bookmarkEnd w:id="9"/>
    </w:p>
    <w:p w14:paraId="480FCE64" w14:textId="1335DF84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3546D8">
        <w:t>0</w:t>
      </w:r>
      <w:r w:rsidR="003546D8" w:rsidRPr="003546D8">
        <w:t>6</w:t>
      </w:r>
      <w:r>
        <w:t xml:space="preserve">-52-00 </w:t>
      </w:r>
      <w:r w:rsidR="003546D8">
        <w:t>Петухов</w:t>
      </w:r>
      <w:r>
        <w:t xml:space="preserve"> </w:t>
      </w:r>
      <w:r w:rsidR="003546D8">
        <w:t>Егор</w:t>
      </w:r>
      <w:r>
        <w:t xml:space="preserve"> </w:t>
      </w:r>
      <w:r w:rsidR="003546D8">
        <w:t>Игоревич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proofErr w:type="spellStart"/>
      <w:r>
        <w:t>Долженкова</w:t>
      </w:r>
      <w:proofErr w:type="spellEnd"/>
      <w:r>
        <w:t xml:space="preserve">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10" w:name="_Toc213702981"/>
      <w:r>
        <w:lastRenderedPageBreak/>
        <w:t>Сроки разработки</w:t>
      </w:r>
      <w:bookmarkEnd w:id="10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03C8EBB8" w:rsidR="00AA648E" w:rsidRPr="00AA648E" w:rsidRDefault="00AA648E" w:rsidP="005F4B5D">
      <w:r w:rsidRPr="00AA2647">
        <w:rPr>
          <w:highlight w:val="yellow"/>
        </w:rPr>
        <w:t xml:space="preserve">Конец разработки – </w:t>
      </w:r>
      <w:r w:rsidR="00AA2647" w:rsidRPr="00AA2647">
        <w:rPr>
          <w:highlight w:val="yellow"/>
        </w:rPr>
        <w:t>ХХ</w:t>
      </w:r>
      <w:r w:rsidRPr="00AA2647">
        <w:rPr>
          <w:highlight w:val="yellow"/>
        </w:rPr>
        <w:t>.</w:t>
      </w:r>
      <w:r w:rsidR="00AA2647" w:rsidRPr="00AA2647">
        <w:rPr>
          <w:highlight w:val="yellow"/>
        </w:rPr>
        <w:t>11</w:t>
      </w:r>
      <w:r w:rsidRPr="00AA2647">
        <w:rPr>
          <w:highlight w:val="yellow"/>
        </w:rPr>
        <w:t>.202</w:t>
      </w:r>
      <w:r w:rsidR="006B6D22" w:rsidRPr="00AA2647">
        <w:rPr>
          <w:highlight w:val="yellow"/>
        </w:rPr>
        <w:t>5</w:t>
      </w:r>
      <w:r w:rsidRPr="00AA2647">
        <w:rPr>
          <w:highlight w:val="yellow"/>
        </w:rPr>
        <w:t>.</w:t>
      </w:r>
    </w:p>
    <w:p w14:paraId="65EBEE70" w14:textId="7A329168" w:rsidR="00847368" w:rsidRDefault="00847368" w:rsidP="00847368">
      <w:pPr>
        <w:pStyle w:val="2"/>
      </w:pPr>
      <w:bookmarkStart w:id="11" w:name="_Toc213702982"/>
      <w:r>
        <w:t>Назначение разработки</w:t>
      </w:r>
      <w:bookmarkEnd w:id="11"/>
    </w:p>
    <w:p w14:paraId="20091166" w14:textId="27A9DDF7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разрабатываемой системы. </w:t>
      </w:r>
    </w:p>
    <w:p w14:paraId="13146809" w14:textId="15441765" w:rsidR="00583827" w:rsidRDefault="00A00224" w:rsidP="003546D8">
      <w:pPr>
        <w:pStyle w:val="3"/>
      </w:pPr>
      <w:bookmarkStart w:id="12" w:name="_Toc213702983"/>
      <w:r>
        <w:t>Функциональное назначение</w:t>
      </w:r>
      <w:bookmarkEnd w:id="12"/>
    </w:p>
    <w:p w14:paraId="1879E81B" w14:textId="015E7BBB" w:rsidR="003546D8" w:rsidRDefault="003546D8" w:rsidP="00583827">
      <w:r w:rsidRPr="003546D8">
        <w:t>Функциональное назначение ПО заключается в автоматизации процессов визуального проектирования веб-интерфейсов и генерации кода: предоставление инструмента для интуитивного создания макетов веб-страниц с помощью перетаскивания готовых элементов, визуального редактирования их свойств (позиционирование, размеры, стили), а также формирование семантически верного HTML-кода и соответствующего CSS-кода для дальнейшего использования в разработке.</w:t>
      </w:r>
    </w:p>
    <w:p w14:paraId="71F9BF52" w14:textId="7BA2F3B5" w:rsidR="00A00224" w:rsidRDefault="00A00224" w:rsidP="000E06F3">
      <w:pPr>
        <w:pStyle w:val="3"/>
      </w:pPr>
      <w:bookmarkStart w:id="13" w:name="_Toc213702984"/>
      <w:r>
        <w:t>Эксплуатационное назначение</w:t>
      </w:r>
      <w:bookmarkEnd w:id="13"/>
    </w:p>
    <w:p w14:paraId="346BF46E" w14:textId="0FDED785" w:rsidR="003546D8" w:rsidRPr="003546D8" w:rsidRDefault="003546D8" w:rsidP="00360C9D">
      <w:r w:rsidRPr="003546D8">
        <w:t xml:space="preserve">Система может быть использована веб-дизайнерами, </w:t>
      </w:r>
      <w:proofErr w:type="spellStart"/>
      <w:r w:rsidRPr="003546D8">
        <w:t>фронтенд</w:t>
      </w:r>
      <w:proofErr w:type="spellEnd"/>
      <w:r w:rsidRPr="003546D8">
        <w:t xml:space="preserve">-разработчиками, проектными менеджерами и студентами соответствующих специальностей для быстрого </w:t>
      </w:r>
      <w:proofErr w:type="spellStart"/>
      <w:r w:rsidRPr="003546D8">
        <w:t>прототипирования</w:t>
      </w:r>
      <w:proofErr w:type="spellEnd"/>
      <w:r w:rsidRPr="003546D8">
        <w:t xml:space="preserve"> пользовательских интерфейсов, обучения основам веб-вёрстки, а также для ускорения процесса разработки на этапе создания HTML/CSS макетов веб-страниц и их компонентов.</w:t>
      </w:r>
    </w:p>
    <w:p w14:paraId="41CED6DE" w14:textId="4C5608A7" w:rsidR="00592879" w:rsidRPr="00116230" w:rsidRDefault="00E61B22" w:rsidP="00E61B22">
      <w:pPr>
        <w:pStyle w:val="1"/>
      </w:pPr>
      <w:bookmarkStart w:id="14" w:name="_Toc213702985"/>
      <w:r w:rsidRPr="00116230">
        <w:lastRenderedPageBreak/>
        <w:t>О</w:t>
      </w:r>
      <w:r w:rsidR="00FC6AE0" w:rsidRPr="00116230">
        <w:t>писание</w:t>
      </w:r>
      <w:r w:rsidRPr="00116230">
        <w:t xml:space="preserve"> предметной области</w:t>
      </w:r>
      <w:bookmarkEnd w:id="14"/>
    </w:p>
    <w:p w14:paraId="4DB52123" w14:textId="77777777" w:rsidR="00FB7E4D" w:rsidRPr="00FB7E4D" w:rsidRDefault="00FB7E4D" w:rsidP="00FB7E4D">
      <w:bookmarkStart w:id="15" w:name="_Toc179386190"/>
      <w:r w:rsidRPr="00FB7E4D">
        <w:t>Создание веб-интерфейсов является фундаментальной задачей в процессе разработки веб-приложений и сайтов. Однако процесс ручной верстки по готовым макетам остается трудоемким и требует от разработчика значительных временных затрат и внимания к деталям. С широким распространением сложных и адаптивных пользовательских интерфейсов необходимость в эффективных инструментах их создания стала как никогда актуальной.</w:t>
      </w:r>
    </w:p>
    <w:p w14:paraId="38C529C9" w14:textId="77777777" w:rsidR="00FB7E4D" w:rsidRPr="00FB7E4D" w:rsidRDefault="00FB7E4D" w:rsidP="00FB7E4D">
      <w:r w:rsidRPr="00FB7E4D">
        <w:t xml:space="preserve">Традиционный подход к веб-разработке, при котором дизайнер создает визуальный макет в графическом редакторе, а </w:t>
      </w:r>
      <w:proofErr w:type="spellStart"/>
      <w:r w:rsidRPr="00FB7E4D">
        <w:t>фронтенд</w:t>
      </w:r>
      <w:proofErr w:type="spellEnd"/>
      <w:r w:rsidRPr="00FB7E4D">
        <w:t>-разработчик вручную воспроизводит его на языке разметки и стилей, сопряжен с несколькими проблемами. Этот процесс может занимать от нескольких часов до нескольких дней, является подверженным человеческим ошибкам и часто приводит к незначительным, но критичным расхождениям между макетом и готовой страницей.</w:t>
      </w:r>
    </w:p>
    <w:p w14:paraId="7EE0D756" w14:textId="7A4A387D" w:rsidR="00FB7E4D" w:rsidRPr="00FB7E4D" w:rsidRDefault="00FB7E4D" w:rsidP="00FB7E4D">
      <w:r w:rsidRPr="00FB7E4D">
        <w:t xml:space="preserve">С появлением визуальных конструкторов и систем, подобных </w:t>
      </w:r>
      <w:proofErr w:type="spellStart"/>
      <w:r w:rsidRPr="00FB7E4D">
        <w:t>Figma</w:t>
      </w:r>
      <w:proofErr w:type="spellEnd"/>
      <w:r w:rsidRPr="00FB7E4D">
        <w:t>, дизайн-процесс был значительно оптимизирован. Однако разрыв между этапом дизайна и этапом готовой верстки до сих пор существует. Разработчикам по-прежнему приходится вручную преобразовывать статичные макеты или, в лучшем случае, копировать отдельные CSS-свойства из инструментов дизайнера.</w:t>
      </w:r>
    </w:p>
    <w:p w14:paraId="12B1FDD9" w14:textId="77777777" w:rsidR="00FB7E4D" w:rsidRPr="00FB7E4D" w:rsidRDefault="00FB7E4D" w:rsidP="00FB7E4D">
      <w:r w:rsidRPr="00FB7E4D">
        <w:t xml:space="preserve">В наше время автоматизация </w:t>
      </w:r>
      <w:proofErr w:type="spellStart"/>
      <w:r w:rsidRPr="00FB7E4D">
        <w:t>кодогенерации</w:t>
      </w:r>
      <w:proofErr w:type="spellEnd"/>
      <w:r w:rsidRPr="00FB7E4D">
        <w:t xml:space="preserve"> стала ключевым направлением для ускорения веб-разработки и снижения ее порога входа. Именно здесь на передний план выходит роль систем автоматической генерации HTML и CSS кода.</w:t>
      </w:r>
    </w:p>
    <w:p w14:paraId="51642E32" w14:textId="77777777" w:rsidR="00FB7E4D" w:rsidRPr="00FB7E4D" w:rsidRDefault="00FB7E4D" w:rsidP="00FB7E4D">
      <w:r w:rsidRPr="00FB7E4D">
        <w:t xml:space="preserve">Система автоматической </w:t>
      </w:r>
      <w:proofErr w:type="spellStart"/>
      <w:r w:rsidRPr="00FB7E4D">
        <w:t>кодогенерации</w:t>
      </w:r>
      <w:proofErr w:type="spellEnd"/>
      <w:r w:rsidRPr="00FB7E4D">
        <w:t xml:space="preserve"> HTML и CSS – это специализированное программное обеспечение, предназначенное для преобразования визуального представления интерфейса, созданного пользователем, в готовый для использования код.</w:t>
      </w:r>
    </w:p>
    <w:p w14:paraId="0B4D0F21" w14:textId="77777777" w:rsidR="00FB7E4D" w:rsidRPr="00FB7E4D" w:rsidRDefault="00FB7E4D" w:rsidP="00FB7E4D">
      <w:r w:rsidRPr="00FB7E4D">
        <w:t>Внедрение данного программного обеспечения преследует следующие цели:</w:t>
      </w:r>
    </w:p>
    <w:p w14:paraId="0C524FBE" w14:textId="77777777" w:rsidR="00FB7E4D" w:rsidRPr="00FB7E4D" w:rsidRDefault="00FB7E4D" w:rsidP="00FB7E4D">
      <w:pPr>
        <w:pStyle w:val="a0"/>
        <w:ind w:left="0" w:firstLine="851"/>
      </w:pPr>
      <w:r w:rsidRPr="00FB7E4D">
        <w:t>ускорение процесса создания прототипов и готовых макетов веб-страниц за счет визуального конструирования;</w:t>
      </w:r>
    </w:p>
    <w:p w14:paraId="4CC9DC20" w14:textId="77777777" w:rsidR="00FB7E4D" w:rsidRPr="00FB7E4D" w:rsidRDefault="00FB7E4D" w:rsidP="00FB7E4D">
      <w:pPr>
        <w:pStyle w:val="a0"/>
        <w:ind w:left="0" w:firstLine="851"/>
      </w:pPr>
      <w:r w:rsidRPr="00FB7E4D">
        <w:t>автоматизация генерации семантически правильной HTML-разметки и соответствующего CSS-кода;</w:t>
      </w:r>
    </w:p>
    <w:p w14:paraId="0875EB4C" w14:textId="77777777" w:rsidR="00FB7E4D" w:rsidRPr="00FB7E4D" w:rsidRDefault="00FB7E4D" w:rsidP="00FB7E4D">
      <w:pPr>
        <w:pStyle w:val="a0"/>
        <w:ind w:left="0" w:firstLine="851"/>
      </w:pPr>
      <w:r w:rsidRPr="00FB7E4D">
        <w:t>снижение количества ошибок и расхождений с исходным замыслом за счет прямого визуального контроля на этапе проектирования;</w:t>
      </w:r>
    </w:p>
    <w:p w14:paraId="2ED07FFA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инструмента для обучения основам веб-вёрстки через визуальное взаимодействие;</w:t>
      </w:r>
    </w:p>
    <w:p w14:paraId="43F77D72" w14:textId="17A605A3" w:rsidR="00FB7E4D" w:rsidRPr="00116230" w:rsidRDefault="00FB7E4D" w:rsidP="00FB7E4D">
      <w:pPr>
        <w:pStyle w:val="a0"/>
        <w:ind w:left="0" w:firstLine="851"/>
      </w:pPr>
      <w:r w:rsidRPr="00FB7E4D">
        <w:t>сокращение временных затрат на рутинную верстку и концентрация на решении более сложных логических задач.</w:t>
      </w:r>
    </w:p>
    <w:p w14:paraId="7072E4C9" w14:textId="77777777" w:rsidR="00DA06ED" w:rsidRPr="00FB7E4D" w:rsidRDefault="00DA06ED" w:rsidP="00FB7E4D">
      <w:pPr>
        <w:pStyle w:val="2"/>
        <w:numPr>
          <w:ilvl w:val="0"/>
          <w:numId w:val="0"/>
        </w:numPr>
        <w:ind w:left="1286" w:hanging="576"/>
        <w:rPr>
          <w:szCs w:val="24"/>
        </w:rPr>
      </w:pPr>
      <w:bookmarkStart w:id="16" w:name="_Toc181198609"/>
      <w:bookmarkStart w:id="17" w:name="_Toc210254055"/>
      <w:bookmarkStart w:id="18" w:name="_Toc211675783"/>
      <w:bookmarkStart w:id="19" w:name="_Toc212217566"/>
      <w:bookmarkStart w:id="20" w:name="_Toc212217654"/>
      <w:bookmarkStart w:id="21" w:name="_Toc213702986"/>
      <w:r w:rsidRPr="00FB7E4D">
        <w:rPr>
          <w:szCs w:val="24"/>
        </w:rPr>
        <w:lastRenderedPageBreak/>
        <w:t>Обзор аналогов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25534EE6" w14:textId="1867751D" w:rsidR="00DA06ED" w:rsidRPr="00FB7E4D" w:rsidRDefault="00DA06ED" w:rsidP="00DA06ED">
      <w:pPr>
        <w:rPr>
          <w:szCs w:val="24"/>
        </w:rPr>
      </w:pPr>
      <w:r w:rsidRPr="00FB7E4D">
        <w:rPr>
          <w:szCs w:val="24"/>
        </w:rPr>
        <w:t>На рынке существует ряд, которые могут быть использованы в качестве аналогов.</w:t>
      </w:r>
    </w:p>
    <w:p w14:paraId="14162C26" w14:textId="77777777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2" w:name="_Toc211675784"/>
      <w:bookmarkStart w:id="23" w:name="_Toc212217567"/>
      <w:bookmarkStart w:id="24" w:name="_Toc212217655"/>
      <w:bookmarkStart w:id="25" w:name="_Toc213702987"/>
      <w:r w:rsidRPr="00FB7E4D">
        <w:rPr>
          <w:szCs w:val="24"/>
        </w:rPr>
        <w:t>Аналог №1 – «</w:t>
      </w:r>
      <w:proofErr w:type="spellStart"/>
      <w:r w:rsidRPr="00FB7E4D">
        <w:rPr>
          <w:szCs w:val="24"/>
        </w:rPr>
        <w:t>Webflow</w:t>
      </w:r>
      <w:proofErr w:type="spellEnd"/>
      <w:r w:rsidRPr="00FB7E4D">
        <w:rPr>
          <w:szCs w:val="24"/>
        </w:rPr>
        <w:t>»</w:t>
      </w:r>
      <w:bookmarkEnd w:id="22"/>
      <w:bookmarkEnd w:id="23"/>
      <w:bookmarkEnd w:id="24"/>
      <w:bookmarkEnd w:id="25"/>
    </w:p>
    <w:p w14:paraId="31A85AC3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Webflow</w:t>
      </w:r>
      <w:proofErr w:type="spellEnd"/>
      <w:r w:rsidRPr="00FB7E4D">
        <w:rPr>
          <w:rFonts w:cs="Times New Roman"/>
          <w:szCs w:val="24"/>
        </w:rPr>
        <w:t xml:space="preserve"> – это визуальная веб-</w:t>
      </w:r>
      <w:proofErr w:type="spellStart"/>
      <w:r w:rsidRPr="00FB7E4D">
        <w:rPr>
          <w:rFonts w:cs="Times New Roman"/>
          <w:szCs w:val="24"/>
        </w:rPr>
        <w:t>разработческая</w:t>
      </w:r>
      <w:proofErr w:type="spellEnd"/>
      <w:r w:rsidRPr="00FB7E4D">
        <w:rPr>
          <w:rFonts w:cs="Times New Roman"/>
          <w:szCs w:val="24"/>
        </w:rPr>
        <w:t xml:space="preserve"> платформа, позволяющая создавать сайты через визуальный редактор с генерацией чистого кода.</w:t>
      </w:r>
    </w:p>
    <w:p w14:paraId="22AEC415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6B22FB4A" wp14:editId="380F2604">
            <wp:extent cx="5033520" cy="2705557"/>
            <wp:effectExtent l="0" t="0" r="0" b="0"/>
            <wp:docPr id="1" name="Рисунок 1" descr="Webflow How to Expor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flow How to Export Co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20" cy="27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8161" w14:textId="1D404EBF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4.1</w:t>
      </w:r>
      <w:r w:rsidRPr="00FB7E4D">
        <w:rPr>
          <w:rFonts w:cs="Times New Roman"/>
          <w:bCs w:val="0"/>
          <w:szCs w:val="24"/>
        </w:rPr>
        <w:t xml:space="preserve"> – Интерфейс конструктора </w:t>
      </w:r>
      <w:proofErr w:type="spellStart"/>
      <w:r w:rsidRPr="00FB7E4D">
        <w:rPr>
          <w:rFonts w:cs="Times New Roman"/>
          <w:bCs w:val="0"/>
          <w:szCs w:val="24"/>
        </w:rPr>
        <w:t>Webflow</w:t>
      </w:r>
      <w:proofErr w:type="spellEnd"/>
    </w:p>
    <w:p w14:paraId="49DE27CD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AA9BAD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Мощный визуальный редактор с реальным отображением изменений</w:t>
      </w:r>
    </w:p>
    <w:p w14:paraId="0C719C01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Генерация семантического и адаптивного кода</w:t>
      </w:r>
    </w:p>
    <w:p w14:paraId="7D7A9A4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Экспорт готового HTML/CSS/JS</w:t>
      </w:r>
    </w:p>
    <w:p w14:paraId="637E1778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775749E8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Платная подписка для экспорта кода</w:t>
      </w:r>
    </w:p>
    <w:p w14:paraId="6ABB380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Сложность обучения для новичков</w:t>
      </w:r>
    </w:p>
    <w:p w14:paraId="49952A73" w14:textId="0D6C55D1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Привязка к экосистеме </w:t>
      </w:r>
      <w:proofErr w:type="spellStart"/>
      <w:r w:rsidRPr="00FB7E4D">
        <w:rPr>
          <w:rFonts w:cs="Times New Roman"/>
          <w:szCs w:val="24"/>
        </w:rPr>
        <w:t>Webflow</w:t>
      </w:r>
      <w:proofErr w:type="spellEnd"/>
    </w:p>
    <w:p w14:paraId="304956C4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7A8A5F8E" w14:textId="069F81F5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6" w:name="_Toc211675785"/>
      <w:bookmarkStart w:id="27" w:name="_Toc212217568"/>
      <w:bookmarkStart w:id="28" w:name="_Toc212217656"/>
      <w:bookmarkStart w:id="29" w:name="_Toc213702988"/>
      <w:r w:rsidRPr="00FB7E4D">
        <w:rPr>
          <w:szCs w:val="24"/>
        </w:rPr>
        <w:lastRenderedPageBreak/>
        <w:t>Аналог №2 – «</w:t>
      </w:r>
      <w:proofErr w:type="spellStart"/>
      <w:r w:rsidRPr="00FB7E4D">
        <w:rPr>
          <w:szCs w:val="24"/>
        </w:rPr>
        <w:t>Bootstrap</w:t>
      </w:r>
      <w:proofErr w:type="spellEnd"/>
      <w:r w:rsidRPr="00FB7E4D">
        <w:rPr>
          <w:szCs w:val="24"/>
        </w:rPr>
        <w:t xml:space="preserve"> </w:t>
      </w:r>
      <w:proofErr w:type="spellStart"/>
      <w:r w:rsidRPr="00FB7E4D">
        <w:rPr>
          <w:szCs w:val="24"/>
        </w:rPr>
        <w:t>Studio</w:t>
      </w:r>
      <w:proofErr w:type="spellEnd"/>
      <w:r w:rsidRPr="00FB7E4D">
        <w:rPr>
          <w:szCs w:val="24"/>
        </w:rPr>
        <w:t>»</w:t>
      </w:r>
      <w:bookmarkEnd w:id="26"/>
      <w:bookmarkEnd w:id="27"/>
      <w:bookmarkEnd w:id="28"/>
      <w:bookmarkEnd w:id="29"/>
    </w:p>
    <w:p w14:paraId="2980CC5D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Studio</w:t>
      </w:r>
      <w:proofErr w:type="spellEnd"/>
      <w:r w:rsidRPr="00FB7E4D">
        <w:rPr>
          <w:rFonts w:cs="Times New Roman"/>
          <w:szCs w:val="24"/>
        </w:rPr>
        <w:t xml:space="preserve"> – это </w:t>
      </w:r>
      <w:proofErr w:type="spellStart"/>
      <w:r w:rsidRPr="00FB7E4D">
        <w:rPr>
          <w:rFonts w:cs="Times New Roman"/>
          <w:szCs w:val="24"/>
        </w:rPr>
        <w:t>десктопное</w:t>
      </w:r>
      <w:proofErr w:type="spellEnd"/>
      <w:r w:rsidRPr="00FB7E4D">
        <w:rPr>
          <w:rFonts w:cs="Times New Roman"/>
          <w:szCs w:val="24"/>
        </w:rPr>
        <w:t xml:space="preserve"> приложение для визуального создания веб-сайтов на основе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с возможностью экспорта кода.</w:t>
      </w:r>
    </w:p>
    <w:p w14:paraId="4D2CD65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38324317" wp14:editId="7B44A8D0">
            <wp:extent cx="5192202" cy="2553019"/>
            <wp:effectExtent l="0" t="0" r="8890" b="0"/>
            <wp:docPr id="3" name="Рисунок 3" descr="Как быстро создать Bootstrap-сайт для бизнеса: 6 полезных инструментов / 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быстро создать Bootstrap-сайт для бизнеса: 6 полезных инструментов /  Хабр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08" cy="25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972E" w14:textId="07C2BECC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 xml:space="preserve">Рисунок </w:t>
      </w:r>
      <w:r w:rsidR="00ED0718">
        <w:rPr>
          <w:rFonts w:cs="Times New Roman"/>
          <w:szCs w:val="24"/>
        </w:rPr>
        <w:t>4.</w:t>
      </w:r>
      <w:r w:rsidRPr="00FB7E4D">
        <w:rPr>
          <w:rFonts w:cs="Times New Roman"/>
          <w:szCs w:val="24"/>
        </w:rPr>
        <w:t xml:space="preserve">2 – Рабочее окружение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Studio</w:t>
      </w:r>
      <w:proofErr w:type="spellEnd"/>
    </w:p>
    <w:p w14:paraId="25DF95CE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Преимущества:</w:t>
      </w:r>
    </w:p>
    <w:p w14:paraId="0D82CE5D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Специализация на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framework</w:t>
      </w:r>
      <w:proofErr w:type="spellEnd"/>
    </w:p>
    <w:p w14:paraId="6E33870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Богатая библиотека готовых компонентов и шаблонов</w:t>
      </w:r>
    </w:p>
    <w:p w14:paraId="49D0B937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работа без обязательной подписки</w:t>
      </w:r>
    </w:p>
    <w:p w14:paraId="675E5582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Визуальное редактирование CSS свойств</w:t>
      </w:r>
    </w:p>
    <w:p w14:paraId="290356F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Предпросмотр</w:t>
      </w:r>
      <w:proofErr w:type="spellEnd"/>
      <w:r w:rsidRPr="00FB7E4D">
        <w:rPr>
          <w:rFonts w:cs="Times New Roman"/>
          <w:szCs w:val="24"/>
        </w:rPr>
        <w:t xml:space="preserve"> в реальном времени</w:t>
      </w:r>
    </w:p>
    <w:p w14:paraId="002BE314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2EB323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Сильная привязка к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архитектуре</w:t>
      </w:r>
    </w:p>
    <w:p w14:paraId="295B1AF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Ограниченная гибкость для </w:t>
      </w:r>
      <w:proofErr w:type="spellStart"/>
      <w:r w:rsidRPr="00FB7E4D">
        <w:rPr>
          <w:rFonts w:cs="Times New Roman"/>
          <w:szCs w:val="24"/>
        </w:rPr>
        <w:t>кастомных</w:t>
      </w:r>
      <w:proofErr w:type="spellEnd"/>
      <w:r w:rsidRPr="00FB7E4D">
        <w:rPr>
          <w:rFonts w:cs="Times New Roman"/>
          <w:szCs w:val="24"/>
        </w:rPr>
        <w:t xml:space="preserve"> решений без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</w:p>
    <w:p w14:paraId="2725AAF4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Требует знания структуры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для эффективной работы</w:t>
      </w:r>
    </w:p>
    <w:p w14:paraId="750E337E" w14:textId="1B05379B" w:rsidR="00ED0718" w:rsidRPr="00ED0718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Менее подходит для проектов, не использующих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</w:p>
    <w:p w14:paraId="3F9287DD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314B0EB9" w14:textId="57219D0B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rFonts w:ascii="Segoe UI" w:hAnsi="Segoe UI" w:cs="Segoe UI"/>
          <w:color w:val="0F1115"/>
          <w:szCs w:val="24"/>
        </w:rPr>
      </w:pPr>
      <w:bookmarkStart w:id="30" w:name="_Toc211675786"/>
      <w:bookmarkStart w:id="31" w:name="_Toc212217569"/>
      <w:bookmarkStart w:id="32" w:name="_Toc212217657"/>
      <w:bookmarkStart w:id="33" w:name="_Toc213702989"/>
      <w:r w:rsidRPr="00FB7E4D">
        <w:rPr>
          <w:szCs w:val="24"/>
        </w:rPr>
        <w:lastRenderedPageBreak/>
        <w:t>Аналог №3 – «</w:t>
      </w:r>
      <w:proofErr w:type="spellStart"/>
      <w:r w:rsidRPr="00FB7E4D">
        <w:rPr>
          <w:szCs w:val="24"/>
        </w:rPr>
        <w:t>Pinegrow</w:t>
      </w:r>
      <w:proofErr w:type="spellEnd"/>
      <w:r w:rsidRPr="00FB7E4D">
        <w:rPr>
          <w:szCs w:val="24"/>
        </w:rPr>
        <w:t>»</w:t>
      </w:r>
      <w:bookmarkEnd w:id="30"/>
      <w:bookmarkEnd w:id="31"/>
      <w:bookmarkEnd w:id="32"/>
      <w:bookmarkEnd w:id="33"/>
    </w:p>
    <w:p w14:paraId="27808BFA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Pinegrow</w:t>
      </w:r>
      <w:proofErr w:type="spellEnd"/>
      <w:r w:rsidRPr="00FB7E4D">
        <w:rPr>
          <w:rFonts w:cs="Times New Roman"/>
          <w:szCs w:val="24"/>
        </w:rPr>
        <w:t xml:space="preserve"> – это </w:t>
      </w:r>
      <w:proofErr w:type="spellStart"/>
      <w:r w:rsidRPr="00FB7E4D">
        <w:rPr>
          <w:rFonts w:cs="Times New Roman"/>
          <w:szCs w:val="24"/>
        </w:rPr>
        <w:t>десктопный</w:t>
      </w:r>
      <w:proofErr w:type="spellEnd"/>
      <w:r w:rsidRPr="00FB7E4D">
        <w:rPr>
          <w:rFonts w:cs="Times New Roman"/>
          <w:szCs w:val="24"/>
        </w:rPr>
        <w:t xml:space="preserve"> визуальный редактор для создания адаптивных веб-сайтов с возможностью работы с HTML, CSS,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, </w:t>
      </w:r>
      <w:proofErr w:type="spellStart"/>
      <w:r w:rsidRPr="00FB7E4D">
        <w:rPr>
          <w:rFonts w:cs="Times New Roman"/>
          <w:szCs w:val="24"/>
        </w:rPr>
        <w:t>Tailwind</w:t>
      </w:r>
      <w:proofErr w:type="spellEnd"/>
      <w:r w:rsidRPr="00FB7E4D">
        <w:rPr>
          <w:rFonts w:cs="Times New Roman"/>
          <w:szCs w:val="24"/>
        </w:rPr>
        <w:t xml:space="preserve"> CSS и </w:t>
      </w:r>
      <w:proofErr w:type="spellStart"/>
      <w:r w:rsidRPr="00FB7E4D">
        <w:rPr>
          <w:rFonts w:cs="Times New Roman"/>
          <w:szCs w:val="24"/>
        </w:rPr>
        <w:t>WordPress</w:t>
      </w:r>
      <w:proofErr w:type="spellEnd"/>
      <w:r w:rsidRPr="00FB7E4D">
        <w:rPr>
          <w:rFonts w:cs="Times New Roman"/>
          <w:szCs w:val="24"/>
        </w:rPr>
        <w:t>.</w:t>
      </w:r>
    </w:p>
    <w:p w14:paraId="0986B53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140D1D24" wp14:editId="56239F01">
            <wp:extent cx="4874260" cy="2655570"/>
            <wp:effectExtent l="0" t="0" r="2540" b="0"/>
            <wp:docPr id="4" name="Рисунок 4" descr="Pinegrow – визуальный редактор/конструктор 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negrow – визуальный редактор/конструктор сайт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A5B9" w14:textId="79E58F8B" w:rsidR="00FB7E4D" w:rsidRPr="00FB7E4D" w:rsidRDefault="00FB7E4D" w:rsidP="00FB7E4D">
      <w:pPr>
        <w:pStyle w:val="a9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</w:t>
      </w:r>
      <w:r w:rsidRPr="00FB7E4D">
        <w:rPr>
          <w:rFonts w:cs="Times New Roman"/>
          <w:bCs w:val="0"/>
          <w:szCs w:val="24"/>
        </w:rPr>
        <w:t xml:space="preserve">3 – Интерфейс редактора </w:t>
      </w:r>
      <w:proofErr w:type="spellStart"/>
      <w:r w:rsidRPr="00FB7E4D">
        <w:rPr>
          <w:rFonts w:cs="Times New Roman"/>
          <w:bCs w:val="0"/>
          <w:szCs w:val="24"/>
        </w:rPr>
        <w:t>Pinegrow</w:t>
      </w:r>
      <w:proofErr w:type="spellEnd"/>
    </w:p>
    <w:p w14:paraId="04FC5A2A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01BBA5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Поддержка нескольких CSS </w:t>
      </w:r>
      <w:proofErr w:type="spellStart"/>
      <w:r w:rsidRPr="00FB7E4D">
        <w:rPr>
          <w:rFonts w:cs="Times New Roman"/>
          <w:szCs w:val="24"/>
        </w:rPr>
        <w:t>фреймворков</w:t>
      </w:r>
      <w:proofErr w:type="spellEnd"/>
      <w:r w:rsidRPr="00FB7E4D">
        <w:rPr>
          <w:rFonts w:cs="Times New Roman"/>
          <w:szCs w:val="24"/>
        </w:rPr>
        <w:t xml:space="preserve"> (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, </w:t>
      </w:r>
      <w:proofErr w:type="spellStart"/>
      <w:r w:rsidRPr="00FB7E4D">
        <w:rPr>
          <w:rFonts w:cs="Times New Roman"/>
          <w:szCs w:val="24"/>
        </w:rPr>
        <w:t>Tailwind</w:t>
      </w:r>
      <w:proofErr w:type="spellEnd"/>
      <w:r w:rsidRPr="00FB7E4D">
        <w:rPr>
          <w:rFonts w:cs="Times New Roman"/>
          <w:szCs w:val="24"/>
        </w:rPr>
        <w:t xml:space="preserve"> CSS)</w:t>
      </w:r>
    </w:p>
    <w:p w14:paraId="22C7DD6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Прямое редактирование HTML и CSS с визуальным отображением</w:t>
      </w:r>
    </w:p>
    <w:p w14:paraId="68860E7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Многостраничное редактирование и мастер-страницы</w:t>
      </w:r>
    </w:p>
    <w:p w14:paraId="79E6A9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установка без подписки</w:t>
      </w:r>
    </w:p>
    <w:p w14:paraId="20F6EB6A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Интеграция с </w:t>
      </w:r>
      <w:proofErr w:type="spellStart"/>
      <w:r w:rsidRPr="00FB7E4D">
        <w:rPr>
          <w:rFonts w:cs="Times New Roman"/>
          <w:szCs w:val="24"/>
        </w:rPr>
        <w:t>WordPress</w:t>
      </w:r>
      <w:proofErr w:type="spellEnd"/>
    </w:p>
    <w:p w14:paraId="3BB21727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Недостатки:</w:t>
      </w:r>
    </w:p>
    <w:p w14:paraId="3A2EFE3F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Высокая стоимость лицензии</w:t>
      </w:r>
    </w:p>
    <w:p w14:paraId="37DC90E0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Сложный интерфейс для начинающих</w:t>
      </w:r>
    </w:p>
    <w:p w14:paraId="23AEC0F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Требует базовых знаний HTML/CSS для эффективной работы</w:t>
      </w:r>
    </w:p>
    <w:p w14:paraId="022E54B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Ориентация на профессиональных разработчиков</w:t>
      </w:r>
    </w:p>
    <w:p w14:paraId="4673FFA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Отсутствие бесплатной версии</w:t>
      </w:r>
    </w:p>
    <w:p w14:paraId="4F273C80" w14:textId="77777777" w:rsidR="005319D9" w:rsidRPr="0002254C" w:rsidRDefault="005319D9" w:rsidP="005319D9">
      <w:pPr>
        <w:spacing w:before="0" w:after="160" w:line="259" w:lineRule="auto"/>
        <w:contextualSpacing w:val="0"/>
        <w:jc w:val="left"/>
      </w:pPr>
    </w:p>
    <w:p w14:paraId="32155056" w14:textId="261B625A" w:rsidR="00020144" w:rsidRPr="00004079" w:rsidRDefault="00020144" w:rsidP="00020144">
      <w:pPr>
        <w:rPr>
          <w:highlight w:val="yellow"/>
        </w:rPr>
      </w:pPr>
    </w:p>
    <w:p w14:paraId="52426293" w14:textId="77777777" w:rsidR="00DA06ED" w:rsidRPr="00004079" w:rsidRDefault="00DA06ED" w:rsidP="00DA06ED">
      <w:pPr>
        <w:rPr>
          <w:highlight w:val="yellow"/>
        </w:rPr>
      </w:pPr>
    </w:p>
    <w:p w14:paraId="092F632B" w14:textId="6B5C7B5B" w:rsidR="00E61B22" w:rsidRPr="00744653" w:rsidRDefault="00E61B22" w:rsidP="00E61B22">
      <w:pPr>
        <w:pStyle w:val="1"/>
      </w:pPr>
      <w:bookmarkStart w:id="34" w:name="_Toc213702990"/>
      <w:r w:rsidRPr="00744653">
        <w:lastRenderedPageBreak/>
        <w:t>Требования к результатам разработки</w:t>
      </w:r>
      <w:bookmarkEnd w:id="34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35" w:name="_Toc213702991"/>
      <w:r w:rsidRPr="001A3104">
        <w:t>Требования к функци</w:t>
      </w:r>
      <w:r w:rsidR="000E06F3" w:rsidRPr="001A3104">
        <w:t>ональным характеристикам</w:t>
      </w:r>
      <w:bookmarkEnd w:id="35"/>
    </w:p>
    <w:p w14:paraId="2FE22004" w14:textId="50459A1D" w:rsidR="007C708B" w:rsidRDefault="001A3104" w:rsidP="007C708B">
      <w:r w:rsidRPr="001A3104">
        <w:t>Программа</w:t>
      </w:r>
      <w:r w:rsidR="007C708B" w:rsidRPr="001A3104">
        <w:t xml:space="preserve"> должна о</w:t>
      </w:r>
      <w:r w:rsidRPr="001A3104">
        <w:t>существлять</w:t>
      </w:r>
      <w:r w:rsidR="007C708B" w:rsidRPr="001A3104">
        <w:t xml:space="preserve"> выполнение следующих функций:</w:t>
      </w:r>
    </w:p>
    <w:p w14:paraId="6CBE4127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палитры базовых элементов интерфейса (кнопки, текстовые блоки, контейнеры, изображения, поля ввода, геометрические фигуры);</w:t>
      </w:r>
    </w:p>
    <w:p w14:paraId="59D65E11" w14:textId="668206AD" w:rsidR="00FB7E4D" w:rsidRPr="00FB7E4D" w:rsidRDefault="00FB7E4D" w:rsidP="00FB7E4D">
      <w:pPr>
        <w:pStyle w:val="a0"/>
        <w:ind w:left="0" w:firstLine="851"/>
      </w:pPr>
      <w:r w:rsidRPr="00FB7E4D">
        <w:t xml:space="preserve">добавление элементов на рабочую </w:t>
      </w:r>
      <w:r>
        <w:t>область методом перетаскивания</w:t>
      </w:r>
      <w:r w:rsidRPr="00FB7E4D">
        <w:t>;</w:t>
      </w:r>
    </w:p>
    <w:p w14:paraId="0FE39768" w14:textId="77777777" w:rsidR="00FB7E4D" w:rsidRPr="00FB7E4D" w:rsidRDefault="00FB7E4D" w:rsidP="00FB7E4D">
      <w:pPr>
        <w:pStyle w:val="a0"/>
        <w:ind w:left="0" w:firstLine="851"/>
      </w:pPr>
      <w:r w:rsidRPr="00FB7E4D">
        <w:t>визуальное редактирование свойств элементов на холсте (изменение положения, размеров, порядка слоев);</w:t>
      </w:r>
    </w:p>
    <w:p w14:paraId="29343378" w14:textId="77777777" w:rsidR="00FB7E4D" w:rsidRPr="00FB7E4D" w:rsidRDefault="00FB7E4D" w:rsidP="00FB7E4D">
      <w:pPr>
        <w:pStyle w:val="a0"/>
        <w:ind w:left="0" w:firstLine="851"/>
      </w:pPr>
      <w:r w:rsidRPr="00FB7E4D">
        <w:t>изменение визуальных свойств элементов через панель параметров (цвет фона, цвет текста, размеры, отступы, шрифты, границы, тени);</w:t>
      </w:r>
    </w:p>
    <w:p w14:paraId="786F1A0C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семантически корректного HTML-кода на основе созданной структуры;</w:t>
      </w:r>
    </w:p>
    <w:p w14:paraId="59473E8F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соответствующих CSS-стилей, включая свойства позиционирования и внешнего вида;</w:t>
      </w:r>
    </w:p>
    <w:p w14:paraId="65FEF877" w14:textId="5CD1B4A7" w:rsidR="00FB7E4D" w:rsidRPr="001A3104" w:rsidRDefault="00FB7E4D" w:rsidP="00B11045">
      <w:pPr>
        <w:pStyle w:val="a0"/>
        <w:ind w:left="0" w:firstLine="851"/>
      </w:pPr>
      <w:r w:rsidRPr="00FB7E4D">
        <w:t>копирование сгенерированного кода в буфер обмена;</w:t>
      </w:r>
    </w:p>
    <w:p w14:paraId="1B168C65" w14:textId="48C150F6" w:rsidR="009730DA" w:rsidRPr="00D7373A" w:rsidRDefault="009730DA" w:rsidP="009730DA">
      <w:pPr>
        <w:pStyle w:val="2"/>
      </w:pPr>
      <w:bookmarkStart w:id="36" w:name="_Toc213702992"/>
      <w:r w:rsidRPr="00D7373A">
        <w:t>Требования к показателям назначения</w:t>
      </w:r>
      <w:bookmarkEnd w:id="36"/>
    </w:p>
    <w:p w14:paraId="73F9A5C3" w14:textId="57E62B4E" w:rsidR="00873FA2" w:rsidRDefault="00873FA2" w:rsidP="00844C62">
      <w:r w:rsidRPr="00D7373A">
        <w:t>Информационная система должна обеспечивать следующие показатели назначения:</w:t>
      </w:r>
    </w:p>
    <w:p w14:paraId="1225ACA5" w14:textId="77777777" w:rsidR="00844C62" w:rsidRPr="00844C62" w:rsidRDefault="00844C62" w:rsidP="00844C62">
      <w:pPr>
        <w:pStyle w:val="a0"/>
        <w:ind w:left="0" w:firstLine="851"/>
      </w:pPr>
      <w:r w:rsidRPr="00844C62">
        <w:t>время на полный запуск системы не должно превышать 5 секунд;</w:t>
      </w:r>
    </w:p>
    <w:p w14:paraId="4A5CE36C" w14:textId="77777777" w:rsidR="00844C62" w:rsidRPr="00844C62" w:rsidRDefault="00844C62" w:rsidP="00844C62">
      <w:pPr>
        <w:pStyle w:val="a0"/>
        <w:ind w:left="0" w:firstLine="851"/>
      </w:pPr>
      <w:r w:rsidRPr="00844C62">
        <w:t>время отклика при выполнении основных операций (добавление элемента на холст, изменение его свойств, перерисовка интерфейса) не должно превышать 100 миллисекунд;</w:t>
      </w:r>
    </w:p>
    <w:p w14:paraId="688D89E3" w14:textId="77777777" w:rsidR="00844C62" w:rsidRPr="00844C62" w:rsidRDefault="00844C62" w:rsidP="00844C62">
      <w:pPr>
        <w:pStyle w:val="a0"/>
        <w:ind w:left="0" w:firstLine="851"/>
      </w:pPr>
      <w:r w:rsidRPr="00844C62">
        <w:t>система должна стабильно работать с проектами, содержащими до 100 различных элементов интерфейса на одном холсте;</w:t>
      </w:r>
    </w:p>
    <w:p w14:paraId="30ACA8BE" w14:textId="01BE089F" w:rsidR="00844C62" w:rsidRPr="00D7373A" w:rsidRDefault="00844C62" w:rsidP="00844C62">
      <w:pPr>
        <w:pStyle w:val="a0"/>
        <w:ind w:left="0" w:firstLine="851"/>
      </w:pPr>
      <w:r w:rsidRPr="00844C62">
        <w:t>время генерации кода для проекта стандартной сложности (до 50 элементов) не должно превышать 3 секунд;</w:t>
      </w:r>
    </w:p>
    <w:p w14:paraId="3B4BC2A3" w14:textId="6F18B2BD" w:rsidR="000E06F3" w:rsidRPr="00AB3153" w:rsidRDefault="000E06F3" w:rsidP="000E06F3">
      <w:pPr>
        <w:pStyle w:val="2"/>
      </w:pPr>
      <w:bookmarkStart w:id="37" w:name="_Toc213702993"/>
      <w:r w:rsidRPr="00AB3153">
        <w:t>Требования к технологическому стеку</w:t>
      </w:r>
      <w:bookmarkEnd w:id="37"/>
    </w:p>
    <w:p w14:paraId="5056E39F" w14:textId="6949817B" w:rsidR="00844C62" w:rsidRPr="00844C62" w:rsidRDefault="00844C62" w:rsidP="00844C62">
      <w:pPr>
        <w:rPr>
          <w:rStyle w:val="eop"/>
          <w:rFonts w:eastAsiaTheme="majorEastAsia"/>
        </w:rPr>
      </w:pPr>
      <w:r w:rsidRPr="00844C62">
        <w:rPr>
          <w:rStyle w:val="eop"/>
          <w:rFonts w:eastAsiaTheme="majorEastAsia"/>
        </w:rPr>
        <w:t xml:space="preserve">При разработке программы должен использоваться следующий технологический </w:t>
      </w:r>
      <w:proofErr w:type="spellStart"/>
      <w:r w:rsidRPr="00844C62">
        <w:rPr>
          <w:rStyle w:val="eop"/>
          <w:rFonts w:eastAsiaTheme="majorEastAsia"/>
        </w:rPr>
        <w:t>стек:</w:t>
      </w:r>
      <w:r>
        <w:rPr>
          <w:rStyle w:val="eop"/>
          <w:rFonts w:eastAsiaTheme="majorEastAsia"/>
        </w:rPr>
        <w:t>HTML</w:t>
      </w:r>
      <w:proofErr w:type="spellEnd"/>
      <w:r>
        <w:rPr>
          <w:rStyle w:val="eop"/>
          <w:rFonts w:eastAsiaTheme="majorEastAsia"/>
        </w:rPr>
        <w:t xml:space="preserve">, CSS, </w:t>
      </w:r>
      <w:proofErr w:type="spellStart"/>
      <w:r>
        <w:rPr>
          <w:rStyle w:val="eop"/>
          <w:rFonts w:eastAsiaTheme="majorEastAsia"/>
        </w:rPr>
        <w:t>JavaScript</w:t>
      </w:r>
      <w:proofErr w:type="spellEnd"/>
      <w:r w:rsidRPr="00844C62">
        <w:rPr>
          <w:rStyle w:val="eop"/>
          <w:rFonts w:eastAsiaTheme="majorEastAsia"/>
        </w:rPr>
        <w:t>.</w:t>
      </w:r>
    </w:p>
    <w:p w14:paraId="1424CDD7" w14:textId="0FA37164" w:rsidR="00AB3153" w:rsidRPr="00844C62" w:rsidRDefault="00AB3153" w:rsidP="00AB3153"/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38" w:name="_Toc213702994"/>
      <w:r w:rsidRPr="00DB3343">
        <w:lastRenderedPageBreak/>
        <w:t>Требования к пользовательскому интерфейсу</w:t>
      </w:r>
      <w:bookmarkEnd w:id="38"/>
    </w:p>
    <w:p w14:paraId="2D076C21" w14:textId="7B3CAE2C" w:rsidR="00A11604" w:rsidRDefault="00873FA2" w:rsidP="00116230">
      <w:r w:rsidRPr="00DB3343">
        <w:t xml:space="preserve">Пользовательский интерфейс должен быть интуитивно понятен и обеспечивать все необходимые возможности </w:t>
      </w:r>
      <w:r w:rsidR="00A11604">
        <w:t>программы</w:t>
      </w:r>
      <w:r w:rsidRPr="00DB3343">
        <w:t>.</w:t>
      </w:r>
    </w:p>
    <w:p w14:paraId="41B5C445" w14:textId="17258308" w:rsidR="00B11045" w:rsidRDefault="00B11045" w:rsidP="00B11045">
      <w:r>
        <w:t>При запуске программы открывается стартовый экран с возможностью создать новый аккаунт. Прототип окна регистрации экрана представлен на рисунке 5.4.1.</w:t>
      </w:r>
    </w:p>
    <w:p w14:paraId="61F2C3B2" w14:textId="1D5E613C" w:rsidR="00B11045" w:rsidRDefault="00B11045" w:rsidP="00B11045">
      <w:pPr>
        <w:ind w:firstLine="0"/>
        <w:jc w:val="center"/>
      </w:pPr>
      <w:r w:rsidRPr="00B11045">
        <w:rPr>
          <w:noProof/>
        </w:rPr>
        <w:drawing>
          <wp:inline distT="0" distB="0" distL="0" distR="0" wp14:anchorId="27EF793D" wp14:editId="5E63A65B">
            <wp:extent cx="5876014" cy="342829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657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407" w14:textId="77777777" w:rsidR="00B11045" w:rsidRDefault="00B11045" w:rsidP="00B11045">
      <w:pPr>
        <w:pStyle w:val="a9"/>
        <w:rPr>
          <w:bCs w:val="0"/>
          <w:szCs w:val="22"/>
        </w:rPr>
      </w:pPr>
      <w:r>
        <w:t>Рисунок 5.4.</w:t>
      </w:r>
      <w:r w:rsidRPr="00B11045">
        <w:rPr>
          <w:bCs w:val="0"/>
          <w:szCs w:val="22"/>
        </w:rPr>
        <w:t>1 – Прототип экранной формы окна регистрации</w:t>
      </w:r>
    </w:p>
    <w:p w14:paraId="4B812AE9" w14:textId="363A953D" w:rsidR="00B11045" w:rsidRPr="00B11045" w:rsidRDefault="00B11045" w:rsidP="00B11045">
      <w:pPr>
        <w:pStyle w:val="a9"/>
        <w:spacing w:line="360" w:lineRule="auto"/>
        <w:jc w:val="both"/>
      </w:pPr>
      <w:r w:rsidRPr="00B11045">
        <w:rPr>
          <w:bCs w:val="0"/>
          <w:szCs w:val="22"/>
        </w:rPr>
        <w:t xml:space="preserve">На </w:t>
      </w:r>
      <w:r w:rsidRPr="00B11045">
        <w:t>форме регистрации предоставляются следующие элементы:</w:t>
      </w:r>
    </w:p>
    <w:p w14:paraId="355816BE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«Логин» – для ввода уникального имени пользователя.</w:t>
      </w:r>
    </w:p>
    <w:p w14:paraId="0F6D58A9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«Пароль» – для создания пароля учетной записи.</w:t>
      </w:r>
    </w:p>
    <w:p w14:paraId="70EEF281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«Подтверждение пароля» – для повторного ввода пароля с целью исключения ошибки.</w:t>
      </w:r>
    </w:p>
    <w:p w14:paraId="19DA3806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Кнопка «Зарегистрироваться» – для отправки данных и создания новой учетной записи.</w:t>
      </w:r>
    </w:p>
    <w:p w14:paraId="3ABAA908" w14:textId="77777777" w:rsidR="00B11045" w:rsidRDefault="00B11045" w:rsidP="00116230"/>
    <w:p w14:paraId="7183DB60" w14:textId="35BC1057" w:rsidR="00B11045" w:rsidRDefault="00B11045" w:rsidP="00116230"/>
    <w:p w14:paraId="0ACB9CD2" w14:textId="77777777" w:rsidR="00B11045" w:rsidRDefault="00B11045" w:rsidP="00116230"/>
    <w:p w14:paraId="2EF51E93" w14:textId="09BB588C" w:rsidR="00B11045" w:rsidRDefault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40A3C9" w14:textId="77777777" w:rsidR="00B11045" w:rsidRDefault="00B11045" w:rsidP="00116230"/>
    <w:p w14:paraId="7589E985" w14:textId="113850C0" w:rsidR="00B11045" w:rsidRDefault="00B11045" w:rsidP="00116230">
      <w:r w:rsidRPr="00B11045">
        <w:t>Для доступа к системе существует окно аутентификации пользователя. Прототип экранной формы окна входа представл</w:t>
      </w:r>
      <w:r>
        <w:t>ен на рисунке 5.4.2</w:t>
      </w:r>
      <w:r w:rsidRPr="00B11045">
        <w:t>.</w:t>
      </w:r>
    </w:p>
    <w:p w14:paraId="6CCD9FF1" w14:textId="383D2D09" w:rsidR="00B11045" w:rsidRDefault="00B11045" w:rsidP="00B11045">
      <w:pPr>
        <w:ind w:firstLine="0"/>
        <w:jc w:val="center"/>
      </w:pPr>
      <w:r w:rsidRPr="00B11045">
        <w:rPr>
          <w:noProof/>
        </w:rPr>
        <w:drawing>
          <wp:inline distT="0" distB="0" distL="0" distR="0" wp14:anchorId="1DF57F60" wp14:editId="4A380D1A">
            <wp:extent cx="5343276" cy="3091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84" cy="3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79E2" w14:textId="77777777" w:rsidR="00B11045" w:rsidRDefault="00B11045" w:rsidP="00116230"/>
    <w:p w14:paraId="14FA56A7" w14:textId="1E48A9CE" w:rsidR="00B11045" w:rsidRDefault="00B11045" w:rsidP="00B11045">
      <w:pPr>
        <w:pStyle w:val="a9"/>
      </w:pPr>
      <w:r>
        <w:t>Рисунок 5.4.2 – Прототип экранной формы стартового окна</w:t>
      </w:r>
    </w:p>
    <w:p w14:paraId="436CE4CC" w14:textId="6324C730" w:rsidR="00B11045" w:rsidRPr="00B11045" w:rsidRDefault="00B11045" w:rsidP="00B11045">
      <w:pPr>
        <w:ind w:firstLine="0"/>
      </w:pPr>
      <w:r w:rsidRPr="00B11045">
        <w:t>Форма входа в систему содержит минимально необходимые элементы:</w:t>
      </w:r>
    </w:p>
    <w:p w14:paraId="4392427F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«Логин»</w:t>
      </w:r>
      <w:r w:rsidRPr="00B11045">
        <w:rPr>
          <w:bCs/>
        </w:rPr>
        <w:t> – для ввода имени пользователя.</w:t>
      </w:r>
    </w:p>
    <w:p w14:paraId="5D0DDA8D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«Пароль»</w:t>
      </w:r>
      <w:r w:rsidRPr="00B11045">
        <w:rPr>
          <w:bCs/>
        </w:rPr>
        <w:t> – для ввода пароля учетной записи.</w:t>
      </w:r>
    </w:p>
    <w:p w14:paraId="778639F2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Кнопка «Войти»</w:t>
      </w:r>
      <w:r w:rsidRPr="00B11045">
        <w:rPr>
          <w:bCs/>
        </w:rPr>
        <w:t> – для отправки учетных данных и авторизации в системе.</w:t>
      </w:r>
    </w:p>
    <w:p w14:paraId="0E347416" w14:textId="12E1CD9E" w:rsidR="00B11045" w:rsidRDefault="00B11045" w:rsidP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3A97DF" w14:textId="5E0DD198" w:rsidR="00DC56EC" w:rsidRDefault="00B11045" w:rsidP="00116230">
      <w:r>
        <w:lastRenderedPageBreak/>
        <w:t>При успешном входе в программу</w:t>
      </w:r>
      <w:r w:rsidRPr="00B11045">
        <w:t>,</w:t>
      </w:r>
      <w:r w:rsidR="009E11B6">
        <w:t xml:space="preserve"> </w:t>
      </w:r>
      <w:r w:rsidR="0002112C">
        <w:t>открывается стартовый экран с возможностью</w:t>
      </w:r>
      <w:r w:rsidR="00ED0718">
        <w:t xml:space="preserve"> создать новый проект</w:t>
      </w:r>
      <w:r w:rsidR="0002112C">
        <w:t>.</w:t>
      </w:r>
      <w:r w:rsidR="002A56F4">
        <w:t xml:space="preserve"> Прототип окна стартового экр</w:t>
      </w:r>
      <w:r w:rsidR="00453E08">
        <w:t>ана представлен на рисунке 5.4.3</w:t>
      </w:r>
      <w:r w:rsidR="002A56F4">
        <w:t>.</w:t>
      </w:r>
    </w:p>
    <w:p w14:paraId="353D4F08" w14:textId="4D116053" w:rsidR="002A56F4" w:rsidRDefault="00987648" w:rsidP="002A56F4">
      <w:pPr>
        <w:ind w:firstLine="0"/>
        <w:jc w:val="center"/>
      </w:pPr>
      <w:r>
        <w:rPr>
          <w:noProof/>
        </w:rPr>
        <w:drawing>
          <wp:inline distT="0" distB="0" distL="0" distR="0" wp14:anchorId="2EA93B4D" wp14:editId="52371F4D">
            <wp:extent cx="6480175" cy="40570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1034B9BB" w:rsidR="0022207C" w:rsidRDefault="00453E08" w:rsidP="00E51A6E">
      <w:pPr>
        <w:pStyle w:val="a9"/>
      </w:pPr>
      <w:r>
        <w:t>Рисунок 5.4.3</w:t>
      </w:r>
      <w:r w:rsidR="0022207C">
        <w:t xml:space="preserve"> </w:t>
      </w:r>
      <w:r w:rsidR="00E51A6E">
        <w:t>–</w:t>
      </w:r>
      <w:r w:rsidR="0022207C">
        <w:t xml:space="preserve"> </w:t>
      </w:r>
      <w:r w:rsidR="00E51A6E">
        <w:t>Прототип экранной формы стартового окна</w:t>
      </w:r>
    </w:p>
    <w:p w14:paraId="2F4CD8D9" w14:textId="77777777" w:rsidR="00E360B0" w:rsidRDefault="00E360B0" w:rsidP="00B11045">
      <w:pPr>
        <w:ind w:firstLine="0"/>
      </w:pPr>
      <w:r>
        <w:t>На стартовом экране предоставляются возможности:</w:t>
      </w:r>
    </w:p>
    <w:p w14:paraId="3D9F27F7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элементов</w:t>
      </w:r>
      <w:r w:rsidRPr="00ED0718">
        <w:t> – содержит базовые компоненты для построения интерфейса (кнопки, текстовые блоки, изображения).</w:t>
      </w:r>
    </w:p>
    <w:p w14:paraId="1DCD10E4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Рабочая область</w:t>
      </w:r>
      <w:r w:rsidRPr="00ED0718">
        <w:t> – зона для визуального проектирования макета.</w:t>
      </w:r>
    </w:p>
    <w:p w14:paraId="5F0DAC5B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свойств</w:t>
      </w:r>
      <w:r w:rsidRPr="00ED0718">
        <w:t> – позволяет настраивать параметры выбранного элемента (цвет, размер, шрифты).</w:t>
      </w:r>
    </w:p>
    <w:p w14:paraId="2A99FB5F" w14:textId="38B03492" w:rsidR="00ED0718" w:rsidRDefault="00EB0AD5" w:rsidP="00ED0718">
      <w:pPr>
        <w:pStyle w:val="a0"/>
        <w:ind w:left="0" w:firstLine="851"/>
      </w:pPr>
      <w:r>
        <w:t>К</w:t>
      </w:r>
      <w:r w:rsidR="00ED0718" w:rsidRPr="00ED0718">
        <w:t>нопки для управления проектом: «Сохранить», «Сгенерировать код», «Очистить рабочую область».</w:t>
      </w:r>
    </w:p>
    <w:p w14:paraId="0CB7AFB3" w14:textId="71275A7E" w:rsidR="00453E08" w:rsidRDefault="00453E08" w:rsidP="00453E08">
      <w:pPr>
        <w:pStyle w:val="a0"/>
        <w:ind w:left="0" w:firstLine="851"/>
      </w:pPr>
      <w:r w:rsidRPr="00453E08">
        <w:rPr>
          <w:bCs/>
        </w:rPr>
        <w:t>Кнопка «Профиль»</w:t>
      </w:r>
      <w:r w:rsidRPr="00453E08">
        <w:t> – предос</w:t>
      </w:r>
      <w:r>
        <w:t>тавляет доступ к истории работы.</w:t>
      </w:r>
    </w:p>
    <w:p w14:paraId="0DC79374" w14:textId="77777777" w:rsidR="00453E08" w:rsidRPr="00453E08" w:rsidRDefault="00453E08" w:rsidP="00453E08">
      <w:pPr>
        <w:pStyle w:val="a0"/>
        <w:numPr>
          <w:ilvl w:val="0"/>
          <w:numId w:val="0"/>
        </w:numPr>
        <w:ind w:left="851"/>
      </w:pPr>
    </w:p>
    <w:p w14:paraId="5ADDA073" w14:textId="77777777" w:rsidR="00453E08" w:rsidRPr="00ED0718" w:rsidRDefault="00453E08" w:rsidP="00453E08">
      <w:pPr>
        <w:pStyle w:val="a0"/>
        <w:numPr>
          <w:ilvl w:val="0"/>
          <w:numId w:val="0"/>
        </w:numPr>
        <w:ind w:left="851"/>
      </w:pPr>
    </w:p>
    <w:p w14:paraId="3BBFECA9" w14:textId="1724A385" w:rsidR="00EB0AD5" w:rsidRDefault="00EB0AD5">
      <w:pPr>
        <w:spacing w:before="0" w:after="200" w:line="276" w:lineRule="auto"/>
        <w:ind w:firstLine="0"/>
        <w:contextualSpacing w:val="0"/>
        <w:jc w:val="left"/>
      </w:pPr>
    </w:p>
    <w:p w14:paraId="445107E2" w14:textId="014E0E15" w:rsidR="00EB0AD5" w:rsidRDefault="00EB0AD5" w:rsidP="00BA3D8F">
      <w:r w:rsidRPr="00EB0AD5">
        <w:lastRenderedPageBreak/>
        <w:t>После завершения работы над дизайном пользователь может сгенерировать код, нажав кнопку "Сгенерировать код". При этом открывается окно генерации кода, прототип которого представлен на рисунке 5.4.3.</w:t>
      </w:r>
    </w:p>
    <w:p w14:paraId="32FF0946" w14:textId="2AD4DEC4" w:rsidR="00BA3D8F" w:rsidRDefault="00987648" w:rsidP="00BA3D8F">
      <w:pPr>
        <w:ind w:firstLine="0"/>
        <w:jc w:val="center"/>
      </w:pPr>
      <w:r>
        <w:rPr>
          <w:noProof/>
        </w:rPr>
        <w:drawing>
          <wp:inline distT="0" distB="0" distL="0" distR="0" wp14:anchorId="4372BDED" wp14:editId="6605FA95">
            <wp:extent cx="6480175" cy="40532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EB9" w14:textId="5405B1D7" w:rsidR="00BA3D8F" w:rsidRPr="00BA3D8F" w:rsidRDefault="00BA3D8F" w:rsidP="00BA3D8F">
      <w:pPr>
        <w:pStyle w:val="a9"/>
      </w:pPr>
      <w:r w:rsidRPr="00BA3D8F">
        <w:t>Рисунок 5.4.</w:t>
      </w:r>
      <w:r w:rsidR="00453E08">
        <w:t>4</w:t>
      </w:r>
      <w:r w:rsidRPr="00BA3D8F">
        <w:t xml:space="preserve"> – Прототип </w:t>
      </w:r>
      <w:r w:rsidR="00EB0AD5">
        <w:t>окна</w:t>
      </w:r>
      <w:r w:rsidRPr="00BA3D8F">
        <w:t xml:space="preserve"> </w:t>
      </w:r>
      <w:r w:rsidR="00EB0AD5">
        <w:t>генерации</w:t>
      </w:r>
      <w:r w:rsidRPr="00BA3D8F">
        <w:t xml:space="preserve"> </w:t>
      </w:r>
      <w:r w:rsidR="00EB0AD5">
        <w:t>кода</w:t>
      </w:r>
    </w:p>
    <w:p w14:paraId="31665AAD" w14:textId="7A9B5E04" w:rsidR="00E360B0" w:rsidRDefault="00CE6CE2" w:rsidP="00E360B0">
      <w:r>
        <w:t xml:space="preserve">В </w:t>
      </w:r>
      <w:r w:rsidR="00EB0AD5" w:rsidRPr="00EB0AD5">
        <w:t>окне генерации кода представлены:</w:t>
      </w:r>
    </w:p>
    <w:p w14:paraId="2C485971" w14:textId="77777777" w:rsidR="00EB0AD5" w:rsidRPr="00EB0AD5" w:rsidRDefault="00EB0AD5" w:rsidP="00EB0AD5">
      <w:pPr>
        <w:pStyle w:val="a0"/>
        <w:ind w:left="0" w:firstLine="851"/>
      </w:pPr>
      <w:r w:rsidRPr="00EB0AD5">
        <w:t>две вкладки для просмотра сгенерированного кода: HTML и CSS;</w:t>
      </w:r>
    </w:p>
    <w:p w14:paraId="6E9C1220" w14:textId="77777777" w:rsidR="00EB0AD5" w:rsidRPr="00EB0AD5" w:rsidRDefault="00EB0AD5" w:rsidP="00EB0AD5">
      <w:pPr>
        <w:pStyle w:val="a0"/>
        <w:ind w:left="0" w:firstLine="851"/>
      </w:pPr>
      <w:r w:rsidRPr="00EB0AD5">
        <w:t>область отображения соответствующего кода для каждой вкладки;</w:t>
      </w:r>
    </w:p>
    <w:p w14:paraId="747039CD" w14:textId="77777777" w:rsidR="00EB0AD5" w:rsidRPr="00EB0AD5" w:rsidRDefault="00EB0AD5" w:rsidP="00EB0AD5">
      <w:pPr>
        <w:pStyle w:val="a0"/>
        <w:ind w:left="0" w:firstLine="851"/>
      </w:pPr>
      <w:r w:rsidRPr="00EB0AD5">
        <w:t>возможность копирования сгенерированного кода в буфер обмена.</w:t>
      </w:r>
    </w:p>
    <w:p w14:paraId="2E25C665" w14:textId="019945FB" w:rsidR="00453E08" w:rsidRDefault="00453E08" w:rsidP="00453E08">
      <w:pPr>
        <w:rPr>
          <w:rFonts w:ascii="Segoe UI" w:hAnsi="Segoe UI" w:cs="Segoe UI"/>
          <w:color w:val="0F1115"/>
        </w:rPr>
      </w:pPr>
      <w:r>
        <w:br w:type="page"/>
      </w:r>
      <w:r w:rsidRPr="00453E08">
        <w:lastRenderedPageBreak/>
        <w:t>При нажатии на кнопку «Профиль» в основном интерфейсе открывается окно управления проектами. Прототип экранной формы окна со списком проек</w:t>
      </w:r>
      <w:r w:rsidR="004F5078">
        <w:t>тов представлен на рисунке 5.4.5</w:t>
      </w:r>
      <w:r w:rsidRPr="00453E08">
        <w:t>.</w:t>
      </w:r>
    </w:p>
    <w:p w14:paraId="2A87231D" w14:textId="0E101C9F" w:rsidR="00453E08" w:rsidRPr="00453E08" w:rsidRDefault="0083459C" w:rsidP="00453E0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1B26C440" wp14:editId="349F1EA9">
            <wp:extent cx="6202017" cy="3879223"/>
            <wp:effectExtent l="0" t="0" r="889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4057" cy="388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F3F" w14:textId="12328927" w:rsidR="00453E08" w:rsidRPr="00453E08" w:rsidRDefault="00453E08" w:rsidP="00453E08">
      <w:pPr>
        <w:jc w:val="center"/>
      </w:pPr>
      <w:r>
        <w:t>Рисунок 5.4.5</w:t>
      </w:r>
      <w:r w:rsidRPr="00453E08">
        <w:t xml:space="preserve"> – Прототип экранной формы окна управления проектами</w:t>
      </w:r>
    </w:p>
    <w:p w14:paraId="66801578" w14:textId="77777777" w:rsidR="00453E08" w:rsidRDefault="00453E08" w:rsidP="00453E08"/>
    <w:p w14:paraId="753F4CED" w14:textId="31500943" w:rsidR="00453E08" w:rsidRPr="00453E08" w:rsidRDefault="00453E08" w:rsidP="00453E08">
      <w:r w:rsidRPr="00453E08">
        <w:t>Окно управления проектами предоставляет пользователю доступ ко всем его сохранённым работам и включает следующие элементы:</w:t>
      </w:r>
    </w:p>
    <w:p w14:paraId="187728D8" w14:textId="77777777" w:rsidR="00453E08" w:rsidRPr="00453E08" w:rsidRDefault="00453E08" w:rsidP="00453E08">
      <w:pPr>
        <w:pStyle w:val="a0"/>
        <w:ind w:left="0" w:firstLine="851"/>
      </w:pPr>
      <w:r w:rsidRPr="00453E08">
        <w:t>Список проектов – область, содержащая интерактивные кнопки с названиями всех ранее сохраненных проектов пользователя.</w:t>
      </w:r>
    </w:p>
    <w:p w14:paraId="2E66ACFA" w14:textId="77777777" w:rsidR="00453E08" w:rsidRPr="00453E08" w:rsidRDefault="00453E08" w:rsidP="00453E08">
      <w:pPr>
        <w:pStyle w:val="a0"/>
        <w:ind w:left="0" w:firstLine="851"/>
      </w:pPr>
      <w:r w:rsidRPr="00453E08">
        <w:t>Кнопка «Создать новый проект» – позволяет вернуться в главный редактор для начала новой работы.</w:t>
      </w:r>
    </w:p>
    <w:p w14:paraId="3406C9BD" w14:textId="77777777" w:rsidR="00453E08" w:rsidRPr="00453E08" w:rsidRDefault="00453E08" w:rsidP="00453E08">
      <w:pPr>
        <w:pStyle w:val="a0"/>
        <w:ind w:left="0" w:firstLine="851"/>
      </w:pPr>
      <w:r w:rsidRPr="00453E08">
        <w:t>Кнопка «Назад» – обеспечивает возврат в основное рабочее окно программы без выбора проекта.</w:t>
      </w:r>
    </w:p>
    <w:p w14:paraId="0376261D" w14:textId="3933E07B" w:rsidR="00453E08" w:rsidRDefault="00453E08" w:rsidP="00453E08">
      <w:r w:rsidRPr="00453E08">
        <w:t>Для загрузки любого из сохранённых проектов пользователю достаточно выбрать соответствующую кнопку из списка, после чего проект будет автоматически загружен в рабочую область редактора.</w:t>
      </w:r>
    </w:p>
    <w:p w14:paraId="6C98B3BA" w14:textId="201E2C9B" w:rsid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40A1EAAF" w14:textId="77777777" w:rsidR="00453E08" w:rsidRP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236974C5" w14:textId="129DFF0D" w:rsidR="00EB0AD5" w:rsidRDefault="00EB0AD5" w:rsidP="00453E08">
      <w:pPr>
        <w:spacing w:before="0" w:after="200" w:line="276" w:lineRule="auto"/>
        <w:ind w:firstLine="0"/>
        <w:contextualSpacing w:val="0"/>
        <w:jc w:val="left"/>
      </w:pPr>
    </w:p>
    <w:p w14:paraId="3EBD447A" w14:textId="34DF4109" w:rsidR="00295D9C" w:rsidRPr="00CB3A35" w:rsidRDefault="0083459C" w:rsidP="00295D9C">
      <w:pPr>
        <w:pStyle w:val="2"/>
      </w:pPr>
      <w:r>
        <w:lastRenderedPageBreak/>
        <w:t xml:space="preserve"> </w:t>
      </w:r>
      <w:bookmarkStart w:id="39" w:name="_Toc213702995"/>
      <w:r w:rsidR="00295D9C" w:rsidRPr="00CB3A35">
        <w:t>Требования к видам обеспечения</w:t>
      </w:r>
      <w:bookmarkEnd w:id="39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40" w:name="_Toc213702996"/>
      <w:r w:rsidRPr="00CB3A35">
        <w:t>Требования к математическому обеспечению</w:t>
      </w:r>
      <w:bookmarkEnd w:id="40"/>
    </w:p>
    <w:p w14:paraId="345502A5" w14:textId="552E61C9" w:rsidR="00844C62" w:rsidRPr="00844C62" w:rsidRDefault="00844C62" w:rsidP="00844C62">
      <w:r>
        <w:t xml:space="preserve">Требования к математическому обеспечению </w:t>
      </w:r>
      <w:r w:rsidRPr="00844C62">
        <w:t>не предъявляются.</w:t>
      </w:r>
    </w:p>
    <w:p w14:paraId="2B1FFEE1" w14:textId="09709FF1" w:rsidR="00256697" w:rsidRPr="004D038B" w:rsidRDefault="00256697" w:rsidP="00256697">
      <w:pPr>
        <w:pStyle w:val="3"/>
      </w:pPr>
      <w:bookmarkStart w:id="41" w:name="_Toc213702997"/>
      <w:r w:rsidRPr="004D038B">
        <w:t>Требования к информационному обеспечению</w:t>
      </w:r>
      <w:bookmarkEnd w:id="41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73F9BFC" w14:textId="77777777" w:rsidR="00B2641C" w:rsidRPr="00B2641C" w:rsidRDefault="00B2641C" w:rsidP="00B2641C">
      <w:r w:rsidRPr="00B2641C">
        <w:rPr>
          <w:bCs/>
        </w:rPr>
        <w:t>Входные данные:</w:t>
      </w:r>
    </w:p>
    <w:p w14:paraId="5E5004F6" w14:textId="77777777" w:rsidR="00B2641C" w:rsidRPr="00B2641C" w:rsidRDefault="00B2641C" w:rsidP="00B2641C">
      <w:pPr>
        <w:pStyle w:val="a0"/>
        <w:ind w:left="0" w:firstLine="851"/>
      </w:pPr>
      <w:r w:rsidRPr="00B2641C">
        <w:t>Параметры элементов интерфейса (размеры, отступы, цвета, текст), вводимые пользователем.</w:t>
      </w:r>
    </w:p>
    <w:p w14:paraId="3EDB394B" w14:textId="77777777" w:rsidR="00B2641C" w:rsidRPr="00B2641C" w:rsidRDefault="00B2641C" w:rsidP="00B2641C">
      <w:pPr>
        <w:pStyle w:val="a0"/>
        <w:ind w:left="0" w:firstLine="851"/>
      </w:pPr>
      <w:r w:rsidRPr="00B2641C">
        <w:t>Графические файлы, загружаемые для элемента "Изображение". Поддерживаемые форматы: PNG, JPG, SVG.</w:t>
      </w:r>
    </w:p>
    <w:p w14:paraId="73CD42F9" w14:textId="7A8C8921" w:rsidR="00B2641C" w:rsidRPr="00B2641C" w:rsidRDefault="00B2641C" w:rsidP="00B2641C">
      <w:pPr>
        <w:pStyle w:val="a0"/>
        <w:numPr>
          <w:ilvl w:val="1"/>
          <w:numId w:val="1"/>
        </w:numPr>
        <w:ind w:left="0" w:firstLine="851"/>
      </w:pPr>
      <w:r w:rsidRPr="00B2641C">
        <w:t>Формат хранения сохраняемого проекта: JSON.</w:t>
      </w:r>
      <w:r w:rsidRPr="00B2641C">
        <w:rPr>
          <w:bCs/>
        </w:rPr>
        <w:br/>
      </w:r>
      <w:r>
        <w:rPr>
          <w:bCs/>
        </w:rPr>
        <w:t xml:space="preserve">               </w:t>
      </w:r>
      <w:r w:rsidRPr="00B2641C">
        <w:rPr>
          <w:bCs/>
        </w:rPr>
        <w:t>Выходные данные:</w:t>
      </w:r>
    </w:p>
    <w:p w14:paraId="248F3BAD" w14:textId="77777777" w:rsidR="00B2641C" w:rsidRPr="00B2641C" w:rsidRDefault="00B2641C" w:rsidP="00B2641C">
      <w:pPr>
        <w:pStyle w:val="a0"/>
        <w:ind w:left="0" w:firstLine="851"/>
      </w:pPr>
      <w:r w:rsidRPr="00B2641C">
        <w:t>Готовый HTML-код. Формат: валидный HTML5.</w:t>
      </w:r>
    </w:p>
    <w:p w14:paraId="25F12102" w14:textId="77777777" w:rsidR="00B2641C" w:rsidRPr="00B2641C" w:rsidRDefault="00B2641C" w:rsidP="00B2641C">
      <w:pPr>
        <w:pStyle w:val="a0"/>
        <w:ind w:left="0" w:firstLine="851"/>
      </w:pPr>
      <w:r w:rsidRPr="00B2641C">
        <w:t>Готовый CSS-код. Формат: валидный CSS3.</w:t>
      </w:r>
    </w:p>
    <w:p w14:paraId="7B31C99C" w14:textId="54E168BD" w:rsidR="00B2641C" w:rsidRPr="00B2641C" w:rsidRDefault="00B2641C" w:rsidP="00B2641C">
      <w:pPr>
        <w:pStyle w:val="a0"/>
        <w:ind w:left="0" w:firstLine="851"/>
        <w:rPr>
          <w:rFonts w:ascii="Segoe UI" w:hAnsi="Segoe UI" w:cs="Segoe UI"/>
          <w:color w:val="0F1115"/>
        </w:rPr>
      </w:pPr>
      <w:r w:rsidRPr="00B2641C">
        <w:t>Формат</w:t>
      </w:r>
      <w:r>
        <w:t xml:space="preserve"> </w:t>
      </w:r>
      <w:r w:rsidRPr="00B2641C">
        <w:t>экспорта</w:t>
      </w:r>
      <w:r>
        <w:t xml:space="preserve"> </w:t>
      </w:r>
      <w:r w:rsidRPr="00B2641C">
        <w:t>проекта: ZIP-архив, содержащий файлы index.html и styles.css.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5B4D2490" w:rsidR="00873FA2" w:rsidRPr="00C1672E" w:rsidRDefault="00873FA2" w:rsidP="00873FA2">
      <w:r w:rsidRPr="00C1672E">
        <w:t>Информационная система должна обеспечивать полную поддержку русского языка,</w:t>
      </w:r>
      <w:r w:rsidR="00844C62">
        <w:t xml:space="preserve"> включая локализацию интерфейса</w:t>
      </w:r>
      <w:r w:rsidRPr="00C1672E">
        <w:t>.</w:t>
      </w:r>
    </w:p>
    <w:p w14:paraId="02ABA6DD" w14:textId="690215C8" w:rsidR="008239DB" w:rsidRPr="001574A1" w:rsidRDefault="004A0E13" w:rsidP="004A0E13">
      <w:pPr>
        <w:pStyle w:val="3"/>
      </w:pPr>
      <w:bookmarkStart w:id="42" w:name="_Toc213702998"/>
      <w:r w:rsidRPr="001574A1">
        <w:t>Требования к метрологическому обеспечению</w:t>
      </w:r>
      <w:bookmarkEnd w:id="42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43" w:name="_Toc213702999"/>
      <w:r w:rsidRPr="004F3D00">
        <w:t>Требования к техническому обеспечению</w:t>
      </w:r>
      <w:bookmarkEnd w:id="43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7215A182" w14:textId="7B014EE8" w:rsidR="00873FA2" w:rsidRPr="004F3D00" w:rsidRDefault="00873FA2" w:rsidP="00453E08">
      <w:pPr>
        <w:pStyle w:val="a0"/>
        <w:ind w:left="0" w:firstLine="851"/>
      </w:pPr>
      <w:r w:rsidRPr="004F3D00">
        <w:t xml:space="preserve">процессор с частотой 2Ггц; </w:t>
      </w:r>
    </w:p>
    <w:p w14:paraId="42E1F5CE" w14:textId="2E5B3FC7" w:rsidR="00873FA2" w:rsidRPr="004F3D00" w:rsidRDefault="00873FA2" w:rsidP="00453E08">
      <w:pPr>
        <w:pStyle w:val="a0"/>
        <w:ind w:left="0" w:firstLine="851"/>
      </w:pPr>
      <w:r w:rsidRPr="004F3D00">
        <w:t xml:space="preserve">ОЗУ </w:t>
      </w:r>
      <w:r w:rsidR="00347738" w:rsidRPr="004F3D00">
        <w:t>8</w:t>
      </w:r>
      <w:r w:rsidRPr="004F3D00">
        <w:t xml:space="preserve"> ГБ; </w:t>
      </w:r>
    </w:p>
    <w:p w14:paraId="719FCA28" w14:textId="77777777" w:rsidR="00873FA2" w:rsidRPr="004F3D00" w:rsidRDefault="00873FA2" w:rsidP="00453E08">
      <w:pPr>
        <w:pStyle w:val="a0"/>
        <w:ind w:left="0" w:firstLine="851"/>
      </w:pPr>
      <w:r w:rsidRPr="004F3D00">
        <w:lastRenderedPageBreak/>
        <w:t xml:space="preserve">монитор; </w:t>
      </w:r>
    </w:p>
    <w:p w14:paraId="1A1B5712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мышь или </w:t>
      </w:r>
      <w:proofErr w:type="spellStart"/>
      <w:r w:rsidRPr="004F3D00">
        <w:t>тачпад</w:t>
      </w:r>
      <w:proofErr w:type="spellEnd"/>
      <w:r w:rsidRPr="004F3D00">
        <w:t xml:space="preserve">; </w:t>
      </w:r>
    </w:p>
    <w:p w14:paraId="25E80ECE" w14:textId="77777777" w:rsidR="00873FA2" w:rsidRPr="004F3D00" w:rsidRDefault="00873FA2" w:rsidP="00453E08">
      <w:pPr>
        <w:pStyle w:val="a0"/>
        <w:ind w:left="0" w:firstLine="851"/>
      </w:pPr>
      <w:r w:rsidRPr="004F3D00">
        <w:t>клавиатура</w:t>
      </w:r>
      <w:r w:rsidRPr="004F3D00">
        <w:rPr>
          <w:lang w:val="en-US"/>
        </w:rPr>
        <w:t>;</w:t>
      </w:r>
    </w:p>
    <w:p w14:paraId="16015478" w14:textId="29ECC2FE" w:rsidR="00873FA2" w:rsidRPr="004F3D00" w:rsidRDefault="00873FA2" w:rsidP="00453E08">
      <w:pPr>
        <w:pStyle w:val="a0"/>
        <w:ind w:left="0" w:firstLine="851"/>
      </w:pPr>
      <w:r w:rsidRPr="004F3D00">
        <w:t xml:space="preserve">операционная система </w:t>
      </w:r>
      <w:proofErr w:type="spellStart"/>
      <w:r w:rsidRPr="004F3D00">
        <w:t>Windows</w:t>
      </w:r>
      <w:proofErr w:type="spellEnd"/>
      <w:r w:rsidRPr="004F3D00">
        <w:t xml:space="preserve"> 11.</w:t>
      </w:r>
    </w:p>
    <w:p w14:paraId="48FA2DD2" w14:textId="2F3F901F" w:rsidR="009730DA" w:rsidRPr="0089192C" w:rsidRDefault="00645BED" w:rsidP="00645BED">
      <w:pPr>
        <w:pStyle w:val="2"/>
      </w:pPr>
      <w:bookmarkStart w:id="44" w:name="_Toc213703000"/>
      <w:r w:rsidRPr="0089192C">
        <w:t>Требования к надежности</w:t>
      </w:r>
      <w:bookmarkEnd w:id="44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B7C3E">
      <w:pPr>
        <w:pStyle w:val="a0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FB7C3E">
      <w:pPr>
        <w:pStyle w:val="a0"/>
      </w:pPr>
      <w:r w:rsidRPr="0089192C">
        <w:t>осуществлением контроля входных данных;</w:t>
      </w:r>
    </w:p>
    <w:p w14:paraId="75E63AA1" w14:textId="605E496E" w:rsidR="00FB7C3E" w:rsidRPr="0089192C" w:rsidRDefault="00FB7C3E" w:rsidP="008D20CC">
      <w:pPr>
        <w:pStyle w:val="a0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45" w:name="_Toc213703001"/>
      <w:r w:rsidRPr="000E7F6E">
        <w:t>Требования к безопасности</w:t>
      </w:r>
      <w:bookmarkEnd w:id="45"/>
    </w:p>
    <w:p w14:paraId="35A46354" w14:textId="77777777" w:rsidR="00844C62" w:rsidRPr="00844C62" w:rsidRDefault="00844C62" w:rsidP="00844C62">
      <w:r w:rsidRPr="00844C62">
        <w:t>Безопасное функционирование программы должно обеспечиваться комплексом организационно-технических мер, соответствующих ГОСТ 51188-98 «Защита информации. Испытания программных средств на наличие компьютерных вирусов».</w:t>
      </w:r>
    </w:p>
    <w:p w14:paraId="7E835944" w14:textId="77777777" w:rsidR="00844C62" w:rsidRPr="00844C62" w:rsidRDefault="00844C62" w:rsidP="00844C62">
      <w:r w:rsidRPr="00844C62">
        <w:t>Программа является клиентской веб-технологией и работает исключительно в браузере пользователя. Все данные (проекты, элементы интерфейса, настройки) хранятся локально на устройстве пользователя и не передаются на внешние серверы.</w:t>
      </w:r>
    </w:p>
    <w:p w14:paraId="7700895F" w14:textId="6925FBFF" w:rsidR="00844C62" w:rsidRPr="000E7F6E" w:rsidRDefault="00844C62" w:rsidP="00453E08">
      <w:r w:rsidRPr="00844C62">
        <w:t>Программа должна обеспечивать конфиденциальность информации, исключая её передачу третьим лицам без согласия пользователя. При экспорте кода вся работа выполняется локально, без доступа к сети.</w:t>
      </w:r>
    </w:p>
    <w:p w14:paraId="32C4A45D" w14:textId="6CFC431E" w:rsidR="007A3137" w:rsidRPr="009C7D66" w:rsidRDefault="007A3137" w:rsidP="007A3137">
      <w:pPr>
        <w:pStyle w:val="2"/>
      </w:pPr>
      <w:bookmarkStart w:id="46" w:name="_Toc213703002"/>
      <w:r w:rsidRPr="009C7D66">
        <w:t>Требования к патентной чистоте</w:t>
      </w:r>
      <w:bookmarkEnd w:id="46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E0128E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E0128E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E0128E">
      <w:pPr>
        <w:pStyle w:val="a0"/>
        <w:ind w:left="0" w:firstLine="851"/>
      </w:pPr>
      <w:r w:rsidRPr="009C7D66">
        <w:lastRenderedPageBreak/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47" w:name="_Toc213703003"/>
      <w:r w:rsidRPr="00CA3112">
        <w:t>Требования к перспективам развития</w:t>
      </w:r>
      <w:bookmarkEnd w:id="47"/>
    </w:p>
    <w:p w14:paraId="5E4D561E" w14:textId="77777777" w:rsidR="00CA3112" w:rsidRPr="00CA3112" w:rsidRDefault="00CA3112" w:rsidP="00CA3112">
      <w:r w:rsidRPr="00CA3112">
        <w:t>Программа может иметь следующие направления дальнейшего развития:</w:t>
      </w:r>
    </w:p>
    <w:p w14:paraId="1101A10D" w14:textId="77777777" w:rsidR="00E0128E" w:rsidRPr="00E0128E" w:rsidRDefault="00E0128E" w:rsidP="00E0128E">
      <w:pPr>
        <w:pStyle w:val="a0"/>
        <w:ind w:left="0" w:firstLine="851"/>
      </w:pPr>
      <w:r w:rsidRPr="00E0128E">
        <w:t>расширение библиотеки базовых элементов интерфейса за счёт добавления сложных компонентов (навигационные меню, таблицы, карусели изображений);</w:t>
      </w:r>
    </w:p>
    <w:p w14:paraId="4B14F758" w14:textId="77777777" w:rsidR="00E0128E" w:rsidRPr="00E0128E" w:rsidRDefault="00E0128E" w:rsidP="00E0128E">
      <w:pPr>
        <w:pStyle w:val="a0"/>
        <w:ind w:left="0" w:firstLine="851"/>
      </w:pPr>
      <w:r w:rsidRPr="00E0128E">
        <w:t xml:space="preserve">добавление поддержки генерации </w:t>
      </w:r>
      <w:proofErr w:type="spellStart"/>
      <w:r w:rsidRPr="00E0128E">
        <w:t>JavaScript</w:t>
      </w:r>
      <w:proofErr w:type="spellEnd"/>
      <w:r w:rsidRPr="00E0128E">
        <w:t xml:space="preserve"> кода для интерактивных элементов;</w:t>
      </w:r>
    </w:p>
    <w:p w14:paraId="50E7574A" w14:textId="796A6A8D" w:rsidR="00E0128E" w:rsidRPr="00CA3112" w:rsidRDefault="00E0128E" w:rsidP="00453E08">
      <w:pPr>
        <w:pStyle w:val="a0"/>
        <w:ind w:left="0" w:firstLine="851"/>
      </w:pPr>
      <w:r w:rsidRPr="00E0128E">
        <w:t>реализация функции совместной работы над проектом в реальном времени.</w:t>
      </w:r>
    </w:p>
    <w:p w14:paraId="7B2062F0" w14:textId="54ECF06C" w:rsidR="00127A5A" w:rsidRPr="004671B8" w:rsidRDefault="00127A5A" w:rsidP="00127A5A">
      <w:pPr>
        <w:pStyle w:val="1"/>
      </w:pPr>
      <w:bookmarkStart w:id="48" w:name="_Toc213703004"/>
      <w:r w:rsidRPr="004671B8">
        <w:lastRenderedPageBreak/>
        <w:t>Состав и содержание работ</w:t>
      </w:r>
      <w:bookmarkEnd w:id="48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>Составление отчетной 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49" w:name="_Toc213703005"/>
      <w:r w:rsidRPr="00FD499E">
        <w:lastRenderedPageBreak/>
        <w:t>Требования к документированию</w:t>
      </w:r>
      <w:bookmarkEnd w:id="2"/>
      <w:bookmarkEnd w:id="3"/>
      <w:bookmarkEnd w:id="49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E0128E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E0128E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50" w:name="_Toc213703006"/>
      <w:r w:rsidRPr="003F35F6">
        <w:lastRenderedPageBreak/>
        <w:t>Требования к приемно-сдаточным процедурам</w:t>
      </w:r>
      <w:bookmarkEnd w:id="50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 xml:space="preserve">м учебной практики УП.03 – </w:t>
      </w:r>
      <w:proofErr w:type="spellStart"/>
      <w:r w:rsidR="003F35F6">
        <w:t>Долженковой</w:t>
      </w:r>
      <w:proofErr w:type="spellEnd"/>
      <w:r w:rsidR="003F35F6">
        <w:t xml:space="preserve">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710576">
      <w:pPr>
        <w:pStyle w:val="a0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710576">
      <w:pPr>
        <w:pStyle w:val="a0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710576">
      <w:pPr>
        <w:pStyle w:val="a0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19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C5315" w14:textId="77777777" w:rsidR="00445888" w:rsidRDefault="00445888">
      <w:pPr>
        <w:spacing w:before="0" w:line="240" w:lineRule="auto"/>
      </w:pPr>
      <w:r>
        <w:separator/>
      </w:r>
    </w:p>
  </w:endnote>
  <w:endnote w:type="continuationSeparator" w:id="0">
    <w:p w14:paraId="67B0C082" w14:textId="77777777" w:rsidR="00445888" w:rsidRDefault="00445888">
      <w:pPr>
        <w:spacing w:before="0" w:line="240" w:lineRule="auto"/>
      </w:pPr>
      <w:r>
        <w:continuationSeparator/>
      </w:r>
    </w:p>
  </w:endnote>
  <w:endnote w:type="continuationNotice" w:id="1">
    <w:p w14:paraId="6F45818B" w14:textId="77777777" w:rsidR="00445888" w:rsidRDefault="0044588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3E6DF" w14:textId="77777777" w:rsidR="00445888" w:rsidRDefault="00445888" w:rsidP="00990EAC">
      <w:pPr>
        <w:spacing w:before="0" w:line="240" w:lineRule="auto"/>
      </w:pPr>
      <w:r>
        <w:separator/>
      </w:r>
    </w:p>
  </w:footnote>
  <w:footnote w:type="continuationSeparator" w:id="0">
    <w:p w14:paraId="5DBDADEC" w14:textId="77777777" w:rsidR="00445888" w:rsidRDefault="00445888" w:rsidP="00990EAC">
      <w:pPr>
        <w:spacing w:before="0" w:line="240" w:lineRule="auto"/>
      </w:pPr>
      <w:r>
        <w:continuationSeparator/>
      </w:r>
    </w:p>
  </w:footnote>
  <w:footnote w:type="continuationNotice" w:id="1">
    <w:p w14:paraId="5BEF0C9F" w14:textId="77777777" w:rsidR="00445888" w:rsidRDefault="0044588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2EA95103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3459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95D709A"/>
    <w:multiLevelType w:val="multilevel"/>
    <w:tmpl w:val="2F7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15B2"/>
    <w:multiLevelType w:val="multilevel"/>
    <w:tmpl w:val="223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B95FD8"/>
    <w:multiLevelType w:val="multilevel"/>
    <w:tmpl w:val="62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7156620"/>
    <w:multiLevelType w:val="multilevel"/>
    <w:tmpl w:val="6E6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644012"/>
    <w:multiLevelType w:val="multilevel"/>
    <w:tmpl w:val="808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C4D"/>
    <w:multiLevelType w:val="multilevel"/>
    <w:tmpl w:val="2B9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6"/>
  </w:num>
  <w:num w:numId="9">
    <w:abstractNumId w:val="11"/>
  </w:num>
  <w:num w:numId="10">
    <w:abstractNumId w:val="6"/>
  </w:num>
  <w:num w:numId="11">
    <w:abstractNumId w:val="10"/>
  </w:num>
  <w:num w:numId="12">
    <w:abstractNumId w:val="6"/>
  </w:num>
  <w:num w:numId="13">
    <w:abstractNumId w:val="4"/>
  </w:num>
  <w:num w:numId="14">
    <w:abstractNumId w:val="6"/>
  </w:num>
  <w:num w:numId="15">
    <w:abstractNumId w:val="8"/>
  </w:num>
  <w:num w:numId="16">
    <w:abstractNumId w:val="1"/>
  </w:num>
  <w:num w:numId="17">
    <w:abstractNumId w:val="6"/>
  </w:num>
  <w:num w:numId="1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4079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21A4"/>
    <w:rsid w:val="000934BA"/>
    <w:rsid w:val="00094729"/>
    <w:rsid w:val="00096EC7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6D8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4E95"/>
    <w:rsid w:val="003A546E"/>
    <w:rsid w:val="003A6337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73C7"/>
    <w:rsid w:val="00410843"/>
    <w:rsid w:val="0041094C"/>
    <w:rsid w:val="00412E47"/>
    <w:rsid w:val="004171B1"/>
    <w:rsid w:val="00417CE4"/>
    <w:rsid w:val="004243EF"/>
    <w:rsid w:val="004319D4"/>
    <w:rsid w:val="004347A5"/>
    <w:rsid w:val="004359B7"/>
    <w:rsid w:val="00442256"/>
    <w:rsid w:val="00445888"/>
    <w:rsid w:val="00447629"/>
    <w:rsid w:val="00451E07"/>
    <w:rsid w:val="00453E08"/>
    <w:rsid w:val="00455936"/>
    <w:rsid w:val="0045599D"/>
    <w:rsid w:val="004605D9"/>
    <w:rsid w:val="004635A7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4F5078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16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1C12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512D"/>
    <w:rsid w:val="0070112A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3459C"/>
    <w:rsid w:val="00840B8C"/>
    <w:rsid w:val="008416CF"/>
    <w:rsid w:val="0084418D"/>
    <w:rsid w:val="00844C62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648"/>
    <w:rsid w:val="00990EAC"/>
    <w:rsid w:val="00991D11"/>
    <w:rsid w:val="0099717C"/>
    <w:rsid w:val="00997825"/>
    <w:rsid w:val="009A1448"/>
    <w:rsid w:val="009A1871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E5979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2975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73C1"/>
    <w:rsid w:val="00AF24BA"/>
    <w:rsid w:val="00AF478D"/>
    <w:rsid w:val="00AF7368"/>
    <w:rsid w:val="00AF7668"/>
    <w:rsid w:val="00B05703"/>
    <w:rsid w:val="00B06B73"/>
    <w:rsid w:val="00B10F64"/>
    <w:rsid w:val="00B11045"/>
    <w:rsid w:val="00B125F0"/>
    <w:rsid w:val="00B24F8A"/>
    <w:rsid w:val="00B2641C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62D3F"/>
    <w:rsid w:val="00B63A5B"/>
    <w:rsid w:val="00B6451B"/>
    <w:rsid w:val="00B6574F"/>
    <w:rsid w:val="00B6663A"/>
    <w:rsid w:val="00B70F3A"/>
    <w:rsid w:val="00B7174E"/>
    <w:rsid w:val="00B775B6"/>
    <w:rsid w:val="00B82D1C"/>
    <w:rsid w:val="00B82F27"/>
    <w:rsid w:val="00B83C5A"/>
    <w:rsid w:val="00B84157"/>
    <w:rsid w:val="00B9362E"/>
    <w:rsid w:val="00B97E6E"/>
    <w:rsid w:val="00BA3D8F"/>
    <w:rsid w:val="00BA6C74"/>
    <w:rsid w:val="00BB0350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42613"/>
    <w:rsid w:val="00C435ED"/>
    <w:rsid w:val="00C44C8B"/>
    <w:rsid w:val="00C44F52"/>
    <w:rsid w:val="00C51500"/>
    <w:rsid w:val="00C52A0D"/>
    <w:rsid w:val="00C54C56"/>
    <w:rsid w:val="00C54F79"/>
    <w:rsid w:val="00C55A81"/>
    <w:rsid w:val="00C61DF4"/>
    <w:rsid w:val="00C6209C"/>
    <w:rsid w:val="00C64FBC"/>
    <w:rsid w:val="00C70AD5"/>
    <w:rsid w:val="00C8437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C3B6C"/>
    <w:rsid w:val="00CD1405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5B87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128E"/>
    <w:rsid w:val="00E02E0B"/>
    <w:rsid w:val="00E0593E"/>
    <w:rsid w:val="00E108D9"/>
    <w:rsid w:val="00E10D5C"/>
    <w:rsid w:val="00E134AB"/>
    <w:rsid w:val="00E208B0"/>
    <w:rsid w:val="00E2526A"/>
    <w:rsid w:val="00E26185"/>
    <w:rsid w:val="00E26720"/>
    <w:rsid w:val="00E27EF7"/>
    <w:rsid w:val="00E337F9"/>
    <w:rsid w:val="00E360B0"/>
    <w:rsid w:val="00E36DF7"/>
    <w:rsid w:val="00E41AEE"/>
    <w:rsid w:val="00E41F3E"/>
    <w:rsid w:val="00E4794F"/>
    <w:rsid w:val="00E508A7"/>
    <w:rsid w:val="00E50F28"/>
    <w:rsid w:val="00E51A6E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791"/>
    <w:rsid w:val="00E97C53"/>
    <w:rsid w:val="00EA1527"/>
    <w:rsid w:val="00EA6493"/>
    <w:rsid w:val="00EA70F3"/>
    <w:rsid w:val="00EA7476"/>
    <w:rsid w:val="00EB0651"/>
    <w:rsid w:val="00EB0AD5"/>
    <w:rsid w:val="00EB0B1B"/>
    <w:rsid w:val="00EB1963"/>
    <w:rsid w:val="00EB1F89"/>
    <w:rsid w:val="00EB1FC2"/>
    <w:rsid w:val="00EB6A0B"/>
    <w:rsid w:val="00EC14DF"/>
    <w:rsid w:val="00EC1BB9"/>
    <w:rsid w:val="00EC2238"/>
    <w:rsid w:val="00ED071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B7E4D"/>
    <w:rsid w:val="00FC57E9"/>
    <w:rsid w:val="00FC597E"/>
    <w:rsid w:val="00FC6AE0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4171B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UnresolvedMention">
    <w:name w:val="Unresolved Mention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4171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844C62"/>
    <w:rPr>
      <w:b/>
      <w:bCs/>
    </w:rPr>
  </w:style>
  <w:style w:type="character" w:styleId="HTML">
    <w:name w:val="HTML Code"/>
    <w:basedOn w:val="a2"/>
    <w:uiPriority w:val="99"/>
    <w:semiHidden/>
    <w:unhideWhenUsed/>
    <w:rsid w:val="00B26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F1F5F1-CE20-42D2-986E-BFF1BB0D1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2699</TotalTime>
  <Pages>24</Pages>
  <Words>3255</Words>
  <Characters>18558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Egor</dc:creator>
  <cp:lastModifiedBy>egor</cp:lastModifiedBy>
  <cp:revision>27</cp:revision>
  <cp:lastPrinted>2025-10-24T14:00:00Z</cp:lastPrinted>
  <dcterms:created xsi:type="dcterms:W3CDTF">2025-10-18T07:29:00Z</dcterms:created>
  <dcterms:modified xsi:type="dcterms:W3CDTF">2025-11-10T18:36:00Z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